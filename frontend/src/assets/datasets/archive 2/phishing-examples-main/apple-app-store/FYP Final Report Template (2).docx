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7F33" w14:textId="77777777" w:rsidR="00006874" w:rsidRDefault="00006874" w:rsidP="00006874">
      <w:pPr>
        <w:jc w:val="center"/>
        <w:rPr>
          <w:sz w:val="28"/>
          <w:szCs w:val="28"/>
        </w:rPr>
      </w:pPr>
    </w:p>
    <w:p w14:paraId="32AB1AB2" w14:textId="78A457CF" w:rsidR="00006874" w:rsidRDefault="00006874" w:rsidP="00006874">
      <w:pPr>
        <w:jc w:val="center"/>
        <w:rPr>
          <w:sz w:val="28"/>
          <w:szCs w:val="28"/>
        </w:rPr>
      </w:pPr>
    </w:p>
    <w:p w14:paraId="0C420F41" w14:textId="3A3231BE" w:rsidR="002B72C6" w:rsidRPr="00006874" w:rsidRDefault="00006874" w:rsidP="00006874">
      <w:pPr>
        <w:jc w:val="center"/>
        <w:rPr>
          <w:sz w:val="28"/>
          <w:szCs w:val="28"/>
        </w:rPr>
      </w:pPr>
      <w:r w:rsidRPr="00006874">
        <w:rPr>
          <w:sz w:val="28"/>
          <w:szCs w:val="28"/>
        </w:rPr>
        <w:t xml:space="preserve">UNIVERSITY OF GREENWICH </w:t>
      </w:r>
      <w:r w:rsidRPr="00006874">
        <w:rPr>
          <w:sz w:val="28"/>
          <w:szCs w:val="28"/>
        </w:rPr>
        <w:br/>
        <w:t>FACULTY OF ENGINEERING AND SCIENCE</w:t>
      </w:r>
      <w:r w:rsidRPr="00006874">
        <w:rPr>
          <w:sz w:val="28"/>
          <w:szCs w:val="28"/>
        </w:rPr>
        <w:br/>
        <w:t>SCHOOL OF COMPUTING AND MATHEMATICAL SCIENCES</w:t>
      </w:r>
    </w:p>
    <w:p w14:paraId="5D4FDDCB" w14:textId="2EC1BDD4" w:rsidR="002B72C6" w:rsidRPr="00166B4E" w:rsidRDefault="002B72C6" w:rsidP="00677FD0">
      <w:pPr>
        <w:jc w:val="center"/>
        <w:rPr>
          <w:rStyle w:val="Strong"/>
        </w:rPr>
      </w:pPr>
    </w:p>
    <w:p w14:paraId="5BFCA2E4" w14:textId="77777777" w:rsidR="002B72C6" w:rsidRPr="00166B4E" w:rsidRDefault="002B72C6" w:rsidP="002B72C6">
      <w:pPr>
        <w:rPr>
          <w:rStyle w:val="Strong"/>
        </w:rPr>
      </w:pPr>
    </w:p>
    <w:p w14:paraId="38B16D40" w14:textId="77777777" w:rsidR="00677FD0" w:rsidRDefault="00677FD0" w:rsidP="002B72C6">
      <w:pPr>
        <w:jc w:val="center"/>
        <w:rPr>
          <w:rStyle w:val="Strong"/>
          <w:sz w:val="36"/>
          <w:szCs w:val="36"/>
        </w:rPr>
      </w:pPr>
    </w:p>
    <w:p w14:paraId="19047A34" w14:textId="77777777" w:rsidR="00677FD0" w:rsidRDefault="00677FD0" w:rsidP="002B72C6">
      <w:pPr>
        <w:jc w:val="center"/>
        <w:rPr>
          <w:rStyle w:val="Strong"/>
          <w:sz w:val="36"/>
          <w:szCs w:val="36"/>
        </w:rPr>
      </w:pPr>
    </w:p>
    <w:p w14:paraId="6DAC6630" w14:textId="6D93DD3A" w:rsidR="002B72C6" w:rsidRPr="0042115B" w:rsidRDefault="00495FE9" w:rsidP="002B72C6">
      <w:pPr>
        <w:jc w:val="center"/>
        <w:rPr>
          <w:rStyle w:val="Strong"/>
          <w:sz w:val="36"/>
          <w:szCs w:val="36"/>
        </w:rPr>
      </w:pPr>
      <w:r>
        <w:rPr>
          <w:rStyle w:val="Strong"/>
          <w:sz w:val="36"/>
          <w:szCs w:val="36"/>
        </w:rPr>
        <w:t>Type</w:t>
      </w:r>
      <w:r w:rsidR="002B72C6" w:rsidRPr="0042115B">
        <w:rPr>
          <w:rStyle w:val="Strong"/>
          <w:sz w:val="36"/>
          <w:szCs w:val="36"/>
        </w:rPr>
        <w:t xml:space="preserve"> </w:t>
      </w:r>
      <w:r w:rsidR="00677FD0" w:rsidRPr="0042115B">
        <w:rPr>
          <w:rStyle w:val="Strong"/>
          <w:sz w:val="36"/>
          <w:szCs w:val="36"/>
        </w:rPr>
        <w:t>Y</w:t>
      </w:r>
      <w:r w:rsidR="002B72C6" w:rsidRPr="0042115B">
        <w:rPr>
          <w:rStyle w:val="Strong"/>
          <w:sz w:val="36"/>
          <w:szCs w:val="36"/>
        </w:rPr>
        <w:t>our</w:t>
      </w:r>
      <w:r w:rsidR="0042115B">
        <w:rPr>
          <w:rStyle w:val="Strong"/>
          <w:sz w:val="36"/>
          <w:szCs w:val="36"/>
        </w:rPr>
        <w:t xml:space="preserve"> Project</w:t>
      </w:r>
      <w:r w:rsidR="002B72C6" w:rsidRPr="0042115B">
        <w:rPr>
          <w:rStyle w:val="Strong"/>
          <w:sz w:val="36"/>
          <w:szCs w:val="36"/>
        </w:rPr>
        <w:t xml:space="preserve"> </w:t>
      </w:r>
      <w:r w:rsidR="00677FD0" w:rsidRPr="0042115B">
        <w:rPr>
          <w:rStyle w:val="Strong"/>
          <w:sz w:val="36"/>
          <w:szCs w:val="36"/>
        </w:rPr>
        <w:t>T</w:t>
      </w:r>
      <w:r w:rsidR="002B72C6" w:rsidRPr="0042115B">
        <w:rPr>
          <w:rStyle w:val="Strong"/>
          <w:sz w:val="36"/>
          <w:szCs w:val="36"/>
        </w:rPr>
        <w:t xml:space="preserve">itle </w:t>
      </w:r>
      <w:r w:rsidR="00677FD0" w:rsidRPr="0042115B">
        <w:rPr>
          <w:rStyle w:val="Strong"/>
          <w:sz w:val="36"/>
          <w:szCs w:val="36"/>
        </w:rPr>
        <w:t>H</w:t>
      </w:r>
      <w:r w:rsidR="002B72C6" w:rsidRPr="0042115B">
        <w:rPr>
          <w:rStyle w:val="Strong"/>
          <w:sz w:val="36"/>
          <w:szCs w:val="36"/>
        </w:rPr>
        <w:t>ere</w:t>
      </w:r>
    </w:p>
    <w:p w14:paraId="6BE1A58D" w14:textId="2A4F7C9A" w:rsidR="002B72C6" w:rsidRPr="00677FD0" w:rsidRDefault="007344FF" w:rsidP="002B72C6">
      <w:pPr>
        <w:jc w:val="center"/>
        <w:rPr>
          <w:sz w:val="24"/>
          <w:szCs w:val="24"/>
        </w:rPr>
      </w:pPr>
      <w:r w:rsidRPr="00677FD0">
        <w:rPr>
          <w:sz w:val="24"/>
          <w:szCs w:val="24"/>
        </w:rPr>
        <w:t xml:space="preserve">URL: </w:t>
      </w:r>
      <w:r w:rsidRPr="00451738">
        <w:rPr>
          <w:rStyle w:val="Strong"/>
          <w:b w:val="0"/>
          <w:bCs w:val="0"/>
          <w:sz w:val="24"/>
          <w:szCs w:val="24"/>
        </w:rPr>
        <w:t xml:space="preserve">Insert </w:t>
      </w:r>
      <w:r w:rsidR="00677FD0" w:rsidRPr="00451738">
        <w:rPr>
          <w:rStyle w:val="Strong"/>
          <w:b w:val="0"/>
          <w:bCs w:val="0"/>
          <w:sz w:val="24"/>
          <w:szCs w:val="24"/>
        </w:rPr>
        <w:t>a link to your prototype/code</w:t>
      </w:r>
      <w:r w:rsidR="002B72C6" w:rsidRPr="00451738">
        <w:rPr>
          <w:rStyle w:val="Strong"/>
          <w:b w:val="0"/>
          <w:bCs w:val="0"/>
          <w:sz w:val="24"/>
          <w:szCs w:val="24"/>
        </w:rPr>
        <w:t xml:space="preserve"> </w:t>
      </w:r>
      <w:r w:rsidRPr="00451738">
        <w:rPr>
          <w:rStyle w:val="Strong"/>
          <w:b w:val="0"/>
          <w:bCs w:val="0"/>
          <w:sz w:val="24"/>
          <w:szCs w:val="24"/>
        </w:rPr>
        <w:t>here</w:t>
      </w:r>
      <w:r w:rsidR="00C66478" w:rsidRPr="00451738">
        <w:rPr>
          <w:rStyle w:val="Strong"/>
          <w:b w:val="0"/>
          <w:bCs w:val="0"/>
          <w:sz w:val="24"/>
          <w:szCs w:val="24"/>
        </w:rPr>
        <w:t xml:space="preserve"> (if applicable)</w:t>
      </w:r>
    </w:p>
    <w:p w14:paraId="4A98FD38" w14:textId="77777777" w:rsidR="002B72C6" w:rsidRPr="002B72C6" w:rsidRDefault="002B72C6" w:rsidP="002B72C6">
      <w:pPr>
        <w:jc w:val="center"/>
      </w:pPr>
    </w:p>
    <w:p w14:paraId="0FFD829D" w14:textId="77777777" w:rsidR="00677FD0" w:rsidRDefault="00677FD0" w:rsidP="00677FD0">
      <w:pPr>
        <w:jc w:val="center"/>
        <w:rPr>
          <w:rStyle w:val="Strong"/>
        </w:rPr>
      </w:pPr>
    </w:p>
    <w:p w14:paraId="0C1E8073" w14:textId="77777777" w:rsidR="00677FD0" w:rsidRDefault="00677FD0" w:rsidP="00677FD0">
      <w:pPr>
        <w:jc w:val="center"/>
        <w:rPr>
          <w:rStyle w:val="Strong"/>
        </w:rPr>
      </w:pPr>
    </w:p>
    <w:p w14:paraId="466BE63A" w14:textId="0B886F32" w:rsidR="00677FD0" w:rsidRPr="00451738" w:rsidRDefault="00677FD0" w:rsidP="0042115B">
      <w:pPr>
        <w:spacing w:line="240" w:lineRule="auto"/>
        <w:jc w:val="center"/>
        <w:rPr>
          <w:rStyle w:val="Strong"/>
          <w:b w:val="0"/>
          <w:bCs w:val="0"/>
          <w:sz w:val="28"/>
          <w:szCs w:val="28"/>
        </w:rPr>
      </w:pPr>
      <w:r w:rsidRPr="00451738">
        <w:rPr>
          <w:rStyle w:val="Strong"/>
          <w:b w:val="0"/>
          <w:bCs w:val="0"/>
          <w:sz w:val="28"/>
          <w:szCs w:val="28"/>
        </w:rPr>
        <w:t>Type your name here</w:t>
      </w:r>
    </w:p>
    <w:p w14:paraId="346C2772" w14:textId="1046DAD5" w:rsidR="00677FD0" w:rsidRPr="00451738" w:rsidRDefault="0042115B" w:rsidP="00677FD0">
      <w:pPr>
        <w:jc w:val="center"/>
        <w:rPr>
          <w:rStyle w:val="Strong"/>
          <w:b w:val="0"/>
          <w:bCs w:val="0"/>
          <w:sz w:val="28"/>
          <w:szCs w:val="28"/>
        </w:rPr>
      </w:pPr>
      <w:r w:rsidRPr="00451738">
        <w:rPr>
          <w:rStyle w:val="Strong"/>
          <w:b w:val="0"/>
          <w:bCs w:val="0"/>
          <w:sz w:val="28"/>
          <w:szCs w:val="28"/>
        </w:rPr>
        <w:t>(insert you banner ID)</w:t>
      </w:r>
    </w:p>
    <w:p w14:paraId="34321B3A" w14:textId="77777777" w:rsidR="00677FD0" w:rsidRDefault="00677FD0" w:rsidP="00677FD0">
      <w:pPr>
        <w:jc w:val="center"/>
        <w:rPr>
          <w:rStyle w:val="Strong"/>
        </w:rPr>
      </w:pPr>
    </w:p>
    <w:p w14:paraId="42C8B79A" w14:textId="77777777" w:rsidR="0042115B" w:rsidRPr="003F24F6" w:rsidRDefault="0042115B" w:rsidP="00677FD0">
      <w:pPr>
        <w:jc w:val="center"/>
        <w:rPr>
          <w:rStyle w:val="Strong"/>
        </w:rPr>
      </w:pPr>
    </w:p>
    <w:p w14:paraId="3FFC1950" w14:textId="77777777" w:rsidR="0042115B" w:rsidRDefault="0042115B" w:rsidP="00677FD0">
      <w:pPr>
        <w:jc w:val="center"/>
      </w:pPr>
    </w:p>
    <w:p w14:paraId="014B5F9C" w14:textId="7D6FAAE5" w:rsidR="00677FD0" w:rsidRPr="00451738" w:rsidRDefault="00677FD0" w:rsidP="00451738">
      <w:pPr>
        <w:jc w:val="center"/>
        <w:rPr>
          <w:sz w:val="28"/>
          <w:szCs w:val="28"/>
        </w:rPr>
      </w:pPr>
      <w:r w:rsidRPr="00451738">
        <w:rPr>
          <w:sz w:val="28"/>
          <w:szCs w:val="28"/>
        </w:rPr>
        <w:t xml:space="preserve">Supervisor: </w:t>
      </w:r>
      <w:r w:rsidRPr="00451738">
        <w:rPr>
          <w:rStyle w:val="Strong"/>
          <w:b w:val="0"/>
          <w:bCs w:val="0"/>
          <w:sz w:val="28"/>
          <w:szCs w:val="28"/>
        </w:rPr>
        <w:t>Insert</w:t>
      </w:r>
      <w:r w:rsidRPr="00451738">
        <w:rPr>
          <w:b/>
          <w:bCs/>
          <w:sz w:val="28"/>
          <w:szCs w:val="28"/>
        </w:rPr>
        <w:t xml:space="preserve"> </w:t>
      </w:r>
      <w:r w:rsidRPr="00451738">
        <w:rPr>
          <w:rStyle w:val="Strong"/>
          <w:b w:val="0"/>
          <w:bCs w:val="0"/>
          <w:sz w:val="28"/>
          <w:szCs w:val="28"/>
        </w:rPr>
        <w:t>Supervisor name</w:t>
      </w:r>
    </w:p>
    <w:p w14:paraId="6BB86C96" w14:textId="77777777" w:rsidR="00451738" w:rsidRDefault="00451738" w:rsidP="0042115B">
      <w:pPr>
        <w:jc w:val="right"/>
        <w:rPr>
          <w:b/>
          <w:bCs/>
        </w:rPr>
      </w:pPr>
    </w:p>
    <w:p w14:paraId="363F2A7E" w14:textId="77777777" w:rsidR="00451738" w:rsidRDefault="00451738" w:rsidP="0042115B">
      <w:pPr>
        <w:jc w:val="right"/>
        <w:rPr>
          <w:b/>
          <w:bCs/>
        </w:rPr>
      </w:pPr>
    </w:p>
    <w:p w14:paraId="080A165A" w14:textId="439E9822" w:rsidR="002B72C6" w:rsidRPr="002B72C6" w:rsidRDefault="002B72C6" w:rsidP="0042115B">
      <w:pPr>
        <w:jc w:val="right"/>
      </w:pPr>
      <w:r w:rsidRPr="0042115B">
        <w:rPr>
          <w:b/>
          <w:bCs/>
        </w:rPr>
        <w:t>Word count</w:t>
      </w:r>
      <w:r w:rsidRPr="002B72C6">
        <w:t xml:space="preserve">: </w:t>
      </w:r>
      <w:r w:rsidR="00C66478" w:rsidRPr="0042115B">
        <w:rPr>
          <w:rStyle w:val="Strong"/>
          <w:b w:val="0"/>
          <w:bCs w:val="0"/>
        </w:rPr>
        <w:t>Insert number</w:t>
      </w:r>
    </w:p>
    <w:p w14:paraId="06081F44" w14:textId="77777777" w:rsidR="002B72C6" w:rsidRPr="002B72C6" w:rsidRDefault="002B72C6" w:rsidP="002B72C6">
      <w:pPr>
        <w:jc w:val="center"/>
      </w:pPr>
    </w:p>
    <w:p w14:paraId="2ACB0180" w14:textId="77777777" w:rsidR="002B72C6" w:rsidRPr="002B72C6" w:rsidRDefault="002B72C6" w:rsidP="00451738"/>
    <w:p w14:paraId="4905475E" w14:textId="77777777" w:rsidR="002B72C6" w:rsidRPr="002B72C6" w:rsidRDefault="002B72C6" w:rsidP="002B72C6">
      <w:pPr>
        <w:jc w:val="center"/>
      </w:pPr>
    </w:p>
    <w:p w14:paraId="6A8FC001" w14:textId="6112B750" w:rsidR="002B72C6" w:rsidRPr="0042115B" w:rsidRDefault="0042115B" w:rsidP="002B72C6">
      <w:pPr>
        <w:jc w:val="center"/>
        <w:rPr>
          <w:sz w:val="28"/>
          <w:szCs w:val="28"/>
        </w:rPr>
      </w:pPr>
      <w:r w:rsidRPr="0042115B">
        <w:rPr>
          <w:b/>
          <w:bCs/>
          <w:sz w:val="28"/>
          <w:szCs w:val="28"/>
        </w:rPr>
        <w:t xml:space="preserve">COMP1682 </w:t>
      </w:r>
      <w:r w:rsidR="00677FD0" w:rsidRPr="0042115B">
        <w:rPr>
          <w:b/>
          <w:bCs/>
          <w:sz w:val="28"/>
          <w:szCs w:val="28"/>
        </w:rPr>
        <w:t xml:space="preserve">Final Year Individual Project </w:t>
      </w:r>
    </w:p>
    <w:p w14:paraId="27C5E4EB" w14:textId="1BD08EDA" w:rsidR="00C66478" w:rsidRPr="00451738" w:rsidRDefault="002B72C6" w:rsidP="00451738">
      <w:pPr>
        <w:rPr>
          <w:i/>
          <w:iCs/>
          <w:sz w:val="28"/>
          <w:szCs w:val="28"/>
        </w:rPr>
      </w:pPr>
      <w:r w:rsidRPr="00451738">
        <w:rPr>
          <w:i/>
          <w:iCs/>
          <w:sz w:val="28"/>
          <w:szCs w:val="28"/>
        </w:rPr>
        <w:t xml:space="preserve">A dissertation submitted in partial fulfilment of the </w:t>
      </w:r>
      <w:r w:rsidR="0042115B" w:rsidRPr="00451738">
        <w:rPr>
          <w:i/>
          <w:iCs/>
          <w:sz w:val="28"/>
          <w:szCs w:val="28"/>
        </w:rPr>
        <w:t xml:space="preserve">requirements for the degree </w:t>
      </w:r>
      <w:r w:rsidRPr="00451738">
        <w:rPr>
          <w:i/>
          <w:iCs/>
          <w:sz w:val="28"/>
          <w:szCs w:val="28"/>
        </w:rPr>
        <w:t xml:space="preserve">of </w:t>
      </w:r>
    </w:p>
    <w:p w14:paraId="6DEBDD31" w14:textId="545624D3" w:rsidR="002B72C6" w:rsidRPr="00451738" w:rsidRDefault="0042115B" w:rsidP="002B72C6">
      <w:pPr>
        <w:jc w:val="center"/>
        <w:rPr>
          <w:b/>
          <w:bCs/>
          <w:i/>
          <w:iCs/>
          <w:sz w:val="28"/>
          <w:szCs w:val="28"/>
        </w:rPr>
      </w:pPr>
      <w:r w:rsidRPr="00451738">
        <w:rPr>
          <w:b/>
          <w:bCs/>
          <w:i/>
          <w:iCs/>
          <w:sz w:val="28"/>
          <w:szCs w:val="28"/>
        </w:rPr>
        <w:t xml:space="preserve">BSc (Hons) </w:t>
      </w:r>
      <w:r w:rsidR="00C66478" w:rsidRPr="00451738">
        <w:rPr>
          <w:b/>
          <w:bCs/>
          <w:i/>
          <w:iCs/>
          <w:sz w:val="28"/>
          <w:szCs w:val="28"/>
        </w:rPr>
        <w:t>Type programme title here</w:t>
      </w:r>
    </w:p>
    <w:p w14:paraId="43A908C7" w14:textId="77777777" w:rsidR="0042115B" w:rsidRDefault="0042115B" w:rsidP="002B72C6">
      <w:pPr>
        <w:jc w:val="center"/>
        <w:rPr>
          <w:b/>
          <w:bCs/>
          <w:i/>
          <w:iCs/>
        </w:rPr>
      </w:pPr>
    </w:p>
    <w:p w14:paraId="2B2C1E26" w14:textId="77777777" w:rsidR="00451738" w:rsidRDefault="00451738" w:rsidP="002B72C6">
      <w:pPr>
        <w:jc w:val="center"/>
        <w:rPr>
          <w:sz w:val="24"/>
          <w:szCs w:val="24"/>
        </w:rPr>
      </w:pPr>
    </w:p>
    <w:p w14:paraId="30F916B1" w14:textId="1F83EBFC" w:rsidR="0042115B" w:rsidRPr="00451738" w:rsidRDefault="00B77F2F" w:rsidP="002B72C6">
      <w:pPr>
        <w:jc w:val="center"/>
        <w:rPr>
          <w:sz w:val="28"/>
          <w:szCs w:val="28"/>
        </w:rPr>
      </w:pPr>
      <w:r>
        <w:rPr>
          <w:sz w:val="28"/>
          <w:szCs w:val="28"/>
        </w:rPr>
        <w:fldChar w:fldCharType="begin"/>
      </w:r>
      <w:r>
        <w:rPr>
          <w:sz w:val="28"/>
          <w:szCs w:val="28"/>
        </w:rPr>
        <w:instrText xml:space="preserve"> DATE  \@ "MMMM yyyy"  \* MERGEFORMAT </w:instrText>
      </w:r>
      <w:r>
        <w:rPr>
          <w:sz w:val="28"/>
          <w:szCs w:val="28"/>
        </w:rPr>
        <w:fldChar w:fldCharType="separate"/>
      </w:r>
      <w:r>
        <w:rPr>
          <w:noProof/>
          <w:sz w:val="28"/>
          <w:szCs w:val="28"/>
        </w:rPr>
        <w:t>October 2025</w:t>
      </w:r>
      <w:r>
        <w:rPr>
          <w:sz w:val="28"/>
          <w:szCs w:val="28"/>
        </w:rPr>
        <w:fldChar w:fldCharType="end"/>
      </w:r>
    </w:p>
    <w:p w14:paraId="4620200C" w14:textId="58584DF1" w:rsidR="00D940B9" w:rsidRDefault="00D940B9" w:rsidP="00B471B8">
      <w:pPr>
        <w:pStyle w:val="Headingsprecontents"/>
      </w:pPr>
      <w:bookmarkStart w:id="0" w:name="_Toc122923486"/>
      <w:bookmarkStart w:id="1" w:name="_Toc122923593"/>
      <w:bookmarkStart w:id="2" w:name="_Toc174261922"/>
      <w:bookmarkStart w:id="3" w:name="_Toc400960510"/>
      <w:bookmarkStart w:id="4" w:name="_Toc194592492"/>
      <w:r w:rsidRPr="00A42B28">
        <w:lastRenderedPageBreak/>
        <w:t>A</w:t>
      </w:r>
      <w:r>
        <w:t>bstract</w:t>
      </w:r>
      <w:bookmarkEnd w:id="0"/>
      <w:bookmarkEnd w:id="1"/>
      <w:bookmarkEnd w:id="2"/>
      <w:bookmarkEnd w:id="3"/>
      <w:bookmarkEnd w:id="4"/>
    </w:p>
    <w:p w14:paraId="597A3FD4" w14:textId="77777777" w:rsidR="00AF373D" w:rsidRDefault="00AF373D" w:rsidP="00AF373D"/>
    <w:p w14:paraId="41EF8F31" w14:textId="32813176" w:rsidR="00AF373D" w:rsidRPr="00AF373D" w:rsidRDefault="00AF373D" w:rsidP="007A333F">
      <w:r w:rsidRPr="00AF373D">
        <w:t>The Abstract</w:t>
      </w:r>
      <w:r w:rsidR="007A333F">
        <w:t xml:space="preserve"> is a concise summary of the problem domain, contribution, implementation, findings and conclusions of the project. Abstracts are typically </w:t>
      </w:r>
      <w:r w:rsidR="003111C6">
        <w:t xml:space="preserve">250-500 words and </w:t>
      </w:r>
      <w:r w:rsidR="007A333F">
        <w:t xml:space="preserve">no longer than one page. </w:t>
      </w:r>
    </w:p>
    <w:p w14:paraId="2142B6EB" w14:textId="017A7421" w:rsidR="00495FE9" w:rsidRDefault="00D940B9">
      <w:pPr>
        <w:spacing w:line="240" w:lineRule="auto"/>
        <w:jc w:val="left"/>
        <w:rPr>
          <w:b/>
          <w:bCs/>
          <w:smallCaps/>
          <w:kern w:val="28"/>
          <w:sz w:val="36"/>
          <w:szCs w:val="20"/>
        </w:rPr>
      </w:pPr>
      <w:r>
        <w:br w:type="page"/>
      </w:r>
    </w:p>
    <w:p w14:paraId="26896F2A" w14:textId="77777777" w:rsidR="007A7CF0" w:rsidRDefault="007A7CF0" w:rsidP="00495FE9">
      <w:pPr>
        <w:pStyle w:val="Headingsprecontents"/>
        <w:rPr>
          <w:b w:val="0"/>
          <w:bCs w:val="0"/>
          <w:smallCaps w:val="0"/>
        </w:rPr>
      </w:pPr>
    </w:p>
    <w:p w14:paraId="3131AE45" w14:textId="77777777" w:rsidR="00FD6355" w:rsidRDefault="00FD6355" w:rsidP="00FD6355">
      <w:pPr>
        <w:jc w:val="right"/>
      </w:pPr>
      <w:r w:rsidRPr="004F20C6">
        <w:rPr>
          <w:noProof/>
        </w:rPr>
        <w:drawing>
          <wp:anchor distT="0" distB="0" distL="114300" distR="114300" simplePos="0" relativeHeight="251658240" behindDoc="0" locked="0" layoutInCell="1" allowOverlap="1" wp14:anchorId="40AEB21D" wp14:editId="030563B2">
            <wp:simplePos x="0" y="0"/>
            <wp:positionH relativeFrom="column">
              <wp:posOffset>3411669</wp:posOffset>
            </wp:positionH>
            <wp:positionV relativeFrom="paragraph">
              <wp:posOffset>-460125</wp:posOffset>
            </wp:positionV>
            <wp:extent cx="2743200" cy="1000125"/>
            <wp:effectExtent l="0" t="0" r="0" b="0"/>
            <wp:wrapNone/>
            <wp:docPr id="884125638" name="Picture 1" descr="Blue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5638" name="Picture 1" descr="Blue text on a black background&#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000125"/>
                    </a:xfrm>
                    <a:prstGeom prst="rect">
                      <a:avLst/>
                    </a:prstGeom>
                    <a:noFill/>
                    <a:ln>
                      <a:noFill/>
                    </a:ln>
                  </pic:spPr>
                </pic:pic>
              </a:graphicData>
            </a:graphic>
          </wp:anchor>
        </w:drawing>
      </w:r>
    </w:p>
    <w:p w14:paraId="7C88BF9F" w14:textId="77777777" w:rsidR="004207C6" w:rsidRDefault="004207C6" w:rsidP="004207C6"/>
    <w:p w14:paraId="2B3CFF60" w14:textId="77777777" w:rsidR="004207C6" w:rsidRDefault="004207C6" w:rsidP="004207C6"/>
    <w:p w14:paraId="3B69DDA9" w14:textId="77777777" w:rsidR="004207C6" w:rsidRDefault="004207C6" w:rsidP="004207C6"/>
    <w:p w14:paraId="546B07A6" w14:textId="77777777" w:rsidR="004207C6" w:rsidRDefault="004207C6" w:rsidP="004207C6"/>
    <w:p w14:paraId="1DA176D3" w14:textId="4CD4C9DE" w:rsidR="004207C6" w:rsidRPr="004207C6" w:rsidRDefault="004207C6" w:rsidP="004207C6"/>
    <w:p w14:paraId="050D5EBA" w14:textId="41C780B5" w:rsidR="007A7CF0" w:rsidRPr="007A7CF0" w:rsidRDefault="007A7CF0" w:rsidP="007A7CF0">
      <w:pPr>
        <w:pStyle w:val="Headingsprecontents"/>
      </w:pPr>
      <w:bookmarkStart w:id="5" w:name="_Toc194592493"/>
      <w:r w:rsidRPr="00A42B28">
        <w:t>D</w:t>
      </w:r>
      <w:r w:rsidRPr="007A7CF0">
        <w:t>eclaration of AI Use </w:t>
      </w:r>
      <w:bookmarkEnd w:id="5"/>
    </w:p>
    <w:p w14:paraId="57F4ACD9" w14:textId="77777777" w:rsidR="007A7CF0" w:rsidRDefault="007A7CF0" w:rsidP="007A7CF0"/>
    <w:p w14:paraId="6CF7AFE7" w14:textId="664AFA54" w:rsidR="007A7CF0" w:rsidRPr="007A7CF0" w:rsidRDefault="007A7CF0" w:rsidP="007A7CF0">
      <w:r w:rsidRPr="007A7CF0">
        <w:t xml:space="preserve">Please </w:t>
      </w:r>
      <w:r>
        <w:t>complete this part</w:t>
      </w:r>
      <w:r w:rsidRPr="007A7CF0">
        <w:t xml:space="preserve"> when you have used AI during the process of undertaking th</w:t>
      </w:r>
      <w:r w:rsidR="00FD6355">
        <w:t>is</w:t>
      </w:r>
      <w:r w:rsidRPr="007A7CF0">
        <w:t xml:space="preserve"> assignment to acknowledge the ways in which you have used it. </w:t>
      </w:r>
    </w:p>
    <w:p w14:paraId="752422CE" w14:textId="77777777" w:rsidR="007A7CF0" w:rsidRPr="007A7CF0" w:rsidRDefault="007A7CF0" w:rsidP="007A7CF0"/>
    <w:p w14:paraId="06583CA3" w14:textId="77777777" w:rsidR="007A7CF0" w:rsidRPr="007A7CF0" w:rsidRDefault="007A7CF0" w:rsidP="007A7CF0">
      <w:r w:rsidRPr="007A7CF0">
        <w:t>I have used AI while undertaking my assignment in the following ways:  </w:t>
      </w:r>
    </w:p>
    <w:p w14:paraId="021B002D" w14:textId="27952E8C" w:rsidR="007A7CF0" w:rsidRPr="007A7CF0" w:rsidRDefault="007A7CF0" w:rsidP="007A7CF0">
      <w:pPr>
        <w:pStyle w:val="ListParagraph"/>
        <w:numPr>
          <w:ilvl w:val="0"/>
          <w:numId w:val="38"/>
        </w:numPr>
      </w:pPr>
      <w:r w:rsidRPr="007A7CF0">
        <w:t>To develop research questions on the topic – YES/NO  </w:t>
      </w:r>
    </w:p>
    <w:p w14:paraId="60E27259" w14:textId="77777777" w:rsidR="007A7CF0" w:rsidRPr="007A7CF0" w:rsidRDefault="007A7CF0" w:rsidP="007A7CF0">
      <w:pPr>
        <w:pStyle w:val="ListParagraph"/>
        <w:numPr>
          <w:ilvl w:val="0"/>
          <w:numId w:val="38"/>
        </w:numPr>
      </w:pPr>
      <w:r w:rsidRPr="007A7CF0">
        <w:t>To create an outline of the topic – YES/NO  </w:t>
      </w:r>
    </w:p>
    <w:p w14:paraId="6A499C6B" w14:textId="77777777" w:rsidR="007A7CF0" w:rsidRPr="007A7CF0" w:rsidRDefault="007A7CF0" w:rsidP="007A7CF0">
      <w:pPr>
        <w:pStyle w:val="ListParagraph"/>
        <w:numPr>
          <w:ilvl w:val="0"/>
          <w:numId w:val="38"/>
        </w:numPr>
      </w:pPr>
      <w:r w:rsidRPr="007A7CF0">
        <w:t>To explain concepts – YES/NO  </w:t>
      </w:r>
    </w:p>
    <w:p w14:paraId="2502AEC8" w14:textId="77777777" w:rsidR="007A7CF0" w:rsidRPr="007A7CF0" w:rsidRDefault="007A7CF0" w:rsidP="007A7CF0">
      <w:pPr>
        <w:pStyle w:val="ListParagraph"/>
        <w:numPr>
          <w:ilvl w:val="0"/>
          <w:numId w:val="38"/>
        </w:numPr>
      </w:pPr>
      <w:r w:rsidRPr="007A7CF0">
        <w:t>To support my use of language – YES/NO  </w:t>
      </w:r>
    </w:p>
    <w:p w14:paraId="72F7F66F" w14:textId="28583547" w:rsidR="007A7CF0" w:rsidRPr="007A7CF0" w:rsidRDefault="007A7CF0" w:rsidP="007A7CF0">
      <w:pPr>
        <w:pStyle w:val="ListParagraph"/>
        <w:numPr>
          <w:ilvl w:val="0"/>
          <w:numId w:val="38"/>
        </w:numPr>
      </w:pPr>
      <w:r w:rsidRPr="007A7CF0">
        <w:t>To summarise the following articles/resources: </w:t>
      </w:r>
      <w:r w:rsidR="00FD6355" w:rsidRPr="007A7CF0">
        <w:t xml:space="preserve"> – YES/NO  </w:t>
      </w:r>
    </w:p>
    <w:p w14:paraId="2DB600FA" w14:textId="65CDEC50" w:rsidR="007A7CF0" w:rsidRPr="00FD6355" w:rsidRDefault="00FD6355" w:rsidP="00FD6355">
      <w:pPr>
        <w:pStyle w:val="ListParagraph"/>
        <w:numPr>
          <w:ilvl w:val="0"/>
          <w:numId w:val="39"/>
        </w:numPr>
        <w:spacing w:line="240" w:lineRule="auto"/>
        <w:ind w:left="1134" w:hanging="357"/>
      </w:pPr>
      <w:r>
        <w:t xml:space="preserve"> </w:t>
      </w:r>
      <w:r w:rsidR="007A7CF0" w:rsidRPr="00FD6355">
        <w:t>  </w:t>
      </w:r>
    </w:p>
    <w:p w14:paraId="3A504C04" w14:textId="2ECC3A9C" w:rsidR="007A7CF0" w:rsidRPr="00FD6355" w:rsidRDefault="007A7CF0" w:rsidP="00FD6355">
      <w:pPr>
        <w:pStyle w:val="ListParagraph"/>
        <w:numPr>
          <w:ilvl w:val="0"/>
          <w:numId w:val="39"/>
        </w:numPr>
        <w:spacing w:line="240" w:lineRule="auto"/>
        <w:ind w:left="1134" w:hanging="357"/>
      </w:pPr>
      <w:r w:rsidRPr="00FD6355">
        <w:t>  </w:t>
      </w:r>
    </w:p>
    <w:p w14:paraId="3580FD16" w14:textId="2022D105" w:rsidR="007A7CF0" w:rsidRPr="00FD6355" w:rsidRDefault="007A7CF0" w:rsidP="00FD6355">
      <w:pPr>
        <w:pStyle w:val="ListParagraph"/>
        <w:numPr>
          <w:ilvl w:val="0"/>
          <w:numId w:val="39"/>
        </w:numPr>
        <w:spacing w:line="240" w:lineRule="auto"/>
        <w:ind w:left="1134" w:hanging="357"/>
      </w:pPr>
      <w:r w:rsidRPr="00FD6355">
        <w:t>  </w:t>
      </w:r>
    </w:p>
    <w:p w14:paraId="307A0158" w14:textId="4CD82D1B" w:rsidR="007A7CF0" w:rsidRPr="00FD6355" w:rsidRDefault="007A7CF0" w:rsidP="00FD6355">
      <w:pPr>
        <w:pStyle w:val="ListParagraph"/>
        <w:numPr>
          <w:ilvl w:val="0"/>
          <w:numId w:val="39"/>
        </w:numPr>
        <w:spacing w:line="240" w:lineRule="auto"/>
        <w:ind w:left="1134" w:hanging="357"/>
      </w:pPr>
      <w:r w:rsidRPr="00FD6355">
        <w:t>  </w:t>
      </w:r>
    </w:p>
    <w:p w14:paraId="53926A54" w14:textId="770417E7" w:rsidR="007A7CF0" w:rsidRPr="00FD6355" w:rsidRDefault="007A7CF0" w:rsidP="00FD6355">
      <w:pPr>
        <w:pStyle w:val="ListParagraph"/>
        <w:numPr>
          <w:ilvl w:val="0"/>
          <w:numId w:val="39"/>
        </w:numPr>
        <w:spacing w:line="240" w:lineRule="auto"/>
        <w:ind w:left="1134" w:hanging="357"/>
      </w:pPr>
      <w:r w:rsidRPr="00FD6355">
        <w:t>  </w:t>
      </w:r>
    </w:p>
    <w:p w14:paraId="3305FECB" w14:textId="2942D734" w:rsidR="007A7CF0" w:rsidRPr="00FD6355" w:rsidRDefault="007A7CF0" w:rsidP="006E43DA">
      <w:pPr>
        <w:pStyle w:val="ListParagraph"/>
        <w:numPr>
          <w:ilvl w:val="0"/>
          <w:numId w:val="39"/>
        </w:numPr>
        <w:ind w:left="1134" w:hanging="357"/>
      </w:pPr>
      <w:r w:rsidRPr="00FD6355">
        <w:t>  </w:t>
      </w:r>
    </w:p>
    <w:p w14:paraId="080C8944" w14:textId="19D1AA0F" w:rsidR="007A7CF0" w:rsidRPr="00FD6355" w:rsidRDefault="007A7CF0" w:rsidP="00FD6355">
      <w:pPr>
        <w:pStyle w:val="ListParagraph"/>
        <w:numPr>
          <w:ilvl w:val="0"/>
          <w:numId w:val="38"/>
        </w:numPr>
      </w:pPr>
      <w:r w:rsidRPr="00FD6355">
        <w:t>In other ways, as described below: </w:t>
      </w:r>
      <w:r w:rsidR="00FD6355" w:rsidRPr="007A7CF0">
        <w:t xml:space="preserve"> – YES/NO  </w:t>
      </w:r>
    </w:p>
    <w:p w14:paraId="63FAAF2C" w14:textId="77777777" w:rsidR="007A7CF0" w:rsidRDefault="007A7CF0" w:rsidP="007A7CF0"/>
    <w:p w14:paraId="2CBA614D" w14:textId="77777777" w:rsidR="00495FE9" w:rsidRDefault="00495FE9">
      <w:pPr>
        <w:spacing w:line="240" w:lineRule="auto"/>
        <w:jc w:val="left"/>
        <w:rPr>
          <w:b/>
          <w:bCs/>
          <w:smallCaps/>
          <w:kern w:val="28"/>
          <w:sz w:val="36"/>
          <w:szCs w:val="20"/>
        </w:rPr>
      </w:pPr>
      <w:r>
        <w:br w:type="page"/>
      </w:r>
    </w:p>
    <w:p w14:paraId="05338CCF" w14:textId="77777777" w:rsidR="00495FE9" w:rsidRDefault="00495FE9" w:rsidP="00495FE9">
      <w:pPr>
        <w:pStyle w:val="Headingsprecontents"/>
      </w:pPr>
      <w:bookmarkStart w:id="6" w:name="_Toc122923488"/>
      <w:bookmarkStart w:id="7" w:name="_Toc122923595"/>
      <w:bookmarkStart w:id="8" w:name="_Toc174261924"/>
      <w:bookmarkStart w:id="9" w:name="_Toc400960512"/>
      <w:bookmarkStart w:id="10" w:name="_Toc194592494"/>
      <w:r w:rsidRPr="00A42B28">
        <w:lastRenderedPageBreak/>
        <w:t>A</w:t>
      </w:r>
      <w:r>
        <w:t>cknowledgements</w:t>
      </w:r>
      <w:bookmarkEnd w:id="6"/>
      <w:bookmarkEnd w:id="7"/>
      <w:bookmarkEnd w:id="8"/>
      <w:bookmarkEnd w:id="9"/>
      <w:bookmarkEnd w:id="10"/>
    </w:p>
    <w:p w14:paraId="25AD9FC4" w14:textId="77777777" w:rsidR="00495FE9" w:rsidRDefault="00495FE9" w:rsidP="00495FE9"/>
    <w:p w14:paraId="10D6EF62" w14:textId="77777777" w:rsidR="00495FE9" w:rsidRDefault="00495FE9" w:rsidP="00495FE9">
      <w:r w:rsidRPr="00AF373D">
        <w:t>It is customary to acknowledge any substantial help, with either the project work</w:t>
      </w:r>
      <w:r>
        <w:t xml:space="preserve"> </w:t>
      </w:r>
      <w:r w:rsidRPr="00AF373D">
        <w:t>or the report, from people and other informal sources</w:t>
      </w:r>
      <w:r>
        <w:t>.</w:t>
      </w:r>
    </w:p>
    <w:p w14:paraId="20AA3987" w14:textId="77777777" w:rsidR="00495FE9" w:rsidRDefault="00495FE9" w:rsidP="00495FE9"/>
    <w:p w14:paraId="3D6DA8FD" w14:textId="77777777" w:rsidR="00495FE9" w:rsidRDefault="00495FE9" w:rsidP="00495FE9"/>
    <w:p w14:paraId="32F8CD8C" w14:textId="77777777" w:rsidR="00495FE9" w:rsidRPr="00AF373D" w:rsidRDefault="00495FE9" w:rsidP="00495FE9"/>
    <w:p w14:paraId="0DF25352" w14:textId="7EC7D2E7" w:rsidR="00495FE9" w:rsidRDefault="00495FE9" w:rsidP="00495FE9">
      <w:pPr>
        <w:spacing w:line="240" w:lineRule="auto"/>
        <w:jc w:val="left"/>
        <w:rPr>
          <w:b/>
          <w:bCs/>
          <w:smallCaps/>
          <w:kern w:val="28"/>
          <w:sz w:val="36"/>
          <w:szCs w:val="20"/>
        </w:rPr>
      </w:pPr>
    </w:p>
    <w:p w14:paraId="6D2F5A68" w14:textId="51C5CF9B" w:rsidR="00193CB1" w:rsidRDefault="00D940B9" w:rsidP="00D53649">
      <w:pPr>
        <w:pStyle w:val="Headingsprecontents"/>
      </w:pPr>
      <w:r w:rsidRPr="00FD6355">
        <w:br w:type="page"/>
      </w:r>
      <w:bookmarkStart w:id="11" w:name="_Toc122923489"/>
      <w:bookmarkStart w:id="12" w:name="_Toc122923490"/>
      <w:bookmarkStart w:id="13" w:name="_Toc122923596"/>
      <w:bookmarkStart w:id="14" w:name="_Toc174261925"/>
      <w:bookmarkStart w:id="15" w:name="_Toc400960513"/>
      <w:bookmarkStart w:id="16" w:name="_Toc194592495"/>
      <w:r w:rsidRPr="00A42B28">
        <w:lastRenderedPageBreak/>
        <w:t>C</w:t>
      </w:r>
      <w:r>
        <w:t>ontents</w:t>
      </w:r>
      <w:bookmarkEnd w:id="11"/>
      <w:bookmarkEnd w:id="12"/>
      <w:bookmarkEnd w:id="13"/>
      <w:bookmarkEnd w:id="14"/>
      <w:bookmarkEnd w:id="15"/>
      <w:bookmarkEnd w:id="16"/>
    </w:p>
    <w:p w14:paraId="7577DDC4" w14:textId="6EA06DAE" w:rsidR="00A42B28" w:rsidRDefault="00603F03">
      <w:pPr>
        <w:pStyle w:val="TOC1"/>
        <w:tabs>
          <w:tab w:val="right" w:leader="dot" w:pos="9075"/>
        </w:tabs>
        <w:rPr>
          <w:rFonts w:asciiTheme="minorHAnsi" w:eastAsiaTheme="minorEastAsia" w:hAnsiTheme="minorHAnsi" w:cstheme="minorBidi"/>
          <w:noProof/>
          <w:kern w:val="2"/>
          <w:sz w:val="24"/>
          <w:szCs w:val="24"/>
          <w14:ligatures w14:val="standardContextual"/>
        </w:rPr>
      </w:pPr>
      <w:r>
        <w:fldChar w:fldCharType="begin"/>
      </w:r>
      <w:r>
        <w:instrText xml:space="preserve"> TOC \o "1-2" \u </w:instrText>
      </w:r>
      <w:r>
        <w:fldChar w:fldCharType="separate"/>
      </w:r>
      <w:r w:rsidR="00A42B28">
        <w:rPr>
          <w:noProof/>
        </w:rPr>
        <w:t>Abstract</w:t>
      </w:r>
      <w:r w:rsidR="00A42B28">
        <w:rPr>
          <w:noProof/>
        </w:rPr>
        <w:tab/>
      </w:r>
      <w:r w:rsidR="00A42B28">
        <w:rPr>
          <w:noProof/>
        </w:rPr>
        <w:fldChar w:fldCharType="begin"/>
      </w:r>
      <w:r w:rsidR="00A42B28">
        <w:rPr>
          <w:noProof/>
        </w:rPr>
        <w:instrText xml:space="preserve"> PAGEREF _Toc194592492 \h </w:instrText>
      </w:r>
      <w:r w:rsidR="00A42B28">
        <w:rPr>
          <w:noProof/>
        </w:rPr>
      </w:r>
      <w:r w:rsidR="00A42B28">
        <w:rPr>
          <w:noProof/>
        </w:rPr>
        <w:fldChar w:fldCharType="separate"/>
      </w:r>
      <w:r w:rsidR="00A42B28">
        <w:rPr>
          <w:noProof/>
        </w:rPr>
        <w:t>ii</w:t>
      </w:r>
      <w:r w:rsidR="00A42B28">
        <w:rPr>
          <w:noProof/>
        </w:rPr>
        <w:fldChar w:fldCharType="end"/>
      </w:r>
    </w:p>
    <w:p w14:paraId="1283B0BA" w14:textId="74109FE2" w:rsidR="00A42B28" w:rsidRDefault="00A42B28">
      <w:pPr>
        <w:pStyle w:val="TOC1"/>
        <w:tabs>
          <w:tab w:val="right" w:leader="dot" w:pos="9075"/>
        </w:tabs>
        <w:rPr>
          <w:rFonts w:asciiTheme="minorHAnsi" w:eastAsiaTheme="minorEastAsia" w:hAnsiTheme="minorHAnsi" w:cstheme="minorBidi"/>
          <w:noProof/>
          <w:kern w:val="2"/>
          <w:sz w:val="24"/>
          <w:szCs w:val="24"/>
          <w14:ligatures w14:val="standardContextual"/>
        </w:rPr>
      </w:pPr>
      <w:r>
        <w:rPr>
          <w:noProof/>
        </w:rPr>
        <w:t>Declaration of AI Use </w:t>
      </w:r>
      <w:r>
        <w:rPr>
          <w:noProof/>
        </w:rPr>
        <w:tab/>
      </w:r>
      <w:r>
        <w:rPr>
          <w:noProof/>
        </w:rPr>
        <w:fldChar w:fldCharType="begin"/>
      </w:r>
      <w:r>
        <w:rPr>
          <w:noProof/>
        </w:rPr>
        <w:instrText xml:space="preserve"> PAGEREF _Toc194592493 \h </w:instrText>
      </w:r>
      <w:r>
        <w:rPr>
          <w:noProof/>
        </w:rPr>
      </w:r>
      <w:r>
        <w:rPr>
          <w:noProof/>
        </w:rPr>
        <w:fldChar w:fldCharType="separate"/>
      </w:r>
      <w:r>
        <w:rPr>
          <w:noProof/>
        </w:rPr>
        <w:t>iii</w:t>
      </w:r>
      <w:r>
        <w:rPr>
          <w:noProof/>
        </w:rPr>
        <w:fldChar w:fldCharType="end"/>
      </w:r>
    </w:p>
    <w:p w14:paraId="611F813F" w14:textId="2C8E4E36" w:rsidR="00A42B28" w:rsidRDefault="00A42B28">
      <w:pPr>
        <w:pStyle w:val="TOC1"/>
        <w:tabs>
          <w:tab w:val="right" w:leader="dot" w:pos="9075"/>
        </w:tabs>
        <w:rPr>
          <w:rFonts w:asciiTheme="minorHAnsi" w:eastAsiaTheme="minorEastAsia" w:hAnsiTheme="minorHAnsi" w:cstheme="minorBidi"/>
          <w:noProof/>
          <w:kern w:val="2"/>
          <w:sz w:val="24"/>
          <w:szCs w:val="24"/>
          <w14:ligatures w14:val="standardContextual"/>
        </w:rPr>
      </w:pPr>
      <w:r>
        <w:rPr>
          <w:noProof/>
        </w:rPr>
        <w:t>Acknowledgements</w:t>
      </w:r>
      <w:r>
        <w:rPr>
          <w:noProof/>
        </w:rPr>
        <w:tab/>
      </w:r>
      <w:r>
        <w:rPr>
          <w:noProof/>
        </w:rPr>
        <w:fldChar w:fldCharType="begin"/>
      </w:r>
      <w:r>
        <w:rPr>
          <w:noProof/>
        </w:rPr>
        <w:instrText xml:space="preserve"> PAGEREF _Toc194592494 \h </w:instrText>
      </w:r>
      <w:r>
        <w:rPr>
          <w:noProof/>
        </w:rPr>
      </w:r>
      <w:r>
        <w:rPr>
          <w:noProof/>
        </w:rPr>
        <w:fldChar w:fldCharType="separate"/>
      </w:r>
      <w:r>
        <w:rPr>
          <w:noProof/>
        </w:rPr>
        <w:t>iv</w:t>
      </w:r>
      <w:r>
        <w:rPr>
          <w:noProof/>
        </w:rPr>
        <w:fldChar w:fldCharType="end"/>
      </w:r>
    </w:p>
    <w:p w14:paraId="10AE3823" w14:textId="5B399DC8" w:rsidR="00A42B28" w:rsidRDefault="00A42B28">
      <w:pPr>
        <w:pStyle w:val="TOC1"/>
        <w:tabs>
          <w:tab w:val="right" w:leader="dot" w:pos="9075"/>
        </w:tabs>
        <w:rPr>
          <w:rFonts w:asciiTheme="minorHAnsi" w:eastAsiaTheme="minorEastAsia" w:hAnsiTheme="minorHAnsi" w:cstheme="minorBidi"/>
          <w:noProof/>
          <w:kern w:val="2"/>
          <w:sz w:val="24"/>
          <w:szCs w:val="24"/>
          <w14:ligatures w14:val="standardContextual"/>
        </w:rPr>
      </w:pPr>
      <w:r>
        <w:rPr>
          <w:noProof/>
        </w:rPr>
        <w:t>Contents</w:t>
      </w:r>
      <w:r>
        <w:rPr>
          <w:noProof/>
        </w:rPr>
        <w:tab/>
      </w:r>
      <w:r>
        <w:rPr>
          <w:noProof/>
        </w:rPr>
        <w:fldChar w:fldCharType="begin"/>
      </w:r>
      <w:r>
        <w:rPr>
          <w:noProof/>
        </w:rPr>
        <w:instrText xml:space="preserve"> PAGEREF _Toc194592495 \h </w:instrText>
      </w:r>
      <w:r>
        <w:rPr>
          <w:noProof/>
        </w:rPr>
      </w:r>
      <w:r>
        <w:rPr>
          <w:noProof/>
        </w:rPr>
        <w:fldChar w:fldCharType="separate"/>
      </w:r>
      <w:r>
        <w:rPr>
          <w:noProof/>
        </w:rPr>
        <w:t>v</w:t>
      </w:r>
      <w:r>
        <w:rPr>
          <w:noProof/>
        </w:rPr>
        <w:fldChar w:fldCharType="end"/>
      </w:r>
    </w:p>
    <w:p w14:paraId="06AC5FEC" w14:textId="1E495ADF"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1</w:t>
      </w:r>
      <w:r>
        <w:rPr>
          <w:rFonts w:asciiTheme="minorHAnsi" w:eastAsiaTheme="minorEastAsia" w:hAnsiTheme="minorHAnsi" w:cstheme="minorBidi"/>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_Toc194592496 \h </w:instrText>
      </w:r>
      <w:r>
        <w:rPr>
          <w:noProof/>
        </w:rPr>
      </w:r>
      <w:r>
        <w:rPr>
          <w:noProof/>
        </w:rPr>
        <w:fldChar w:fldCharType="separate"/>
      </w:r>
      <w:r>
        <w:rPr>
          <w:noProof/>
        </w:rPr>
        <w:t>1</w:t>
      </w:r>
      <w:r>
        <w:rPr>
          <w:noProof/>
        </w:rPr>
        <w:fldChar w:fldCharType="end"/>
      </w:r>
    </w:p>
    <w:p w14:paraId="1DE8A5F8" w14:textId="22E8984E"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Background</w:t>
      </w:r>
      <w:r>
        <w:rPr>
          <w:noProof/>
        </w:rPr>
        <w:tab/>
      </w:r>
      <w:r>
        <w:rPr>
          <w:noProof/>
        </w:rPr>
        <w:fldChar w:fldCharType="begin"/>
      </w:r>
      <w:r>
        <w:rPr>
          <w:noProof/>
        </w:rPr>
        <w:instrText xml:space="preserve"> PAGEREF _Toc194592497 \h </w:instrText>
      </w:r>
      <w:r>
        <w:rPr>
          <w:noProof/>
        </w:rPr>
      </w:r>
      <w:r>
        <w:rPr>
          <w:noProof/>
        </w:rPr>
        <w:fldChar w:fldCharType="separate"/>
      </w:r>
      <w:r>
        <w:rPr>
          <w:noProof/>
        </w:rPr>
        <w:t>1</w:t>
      </w:r>
      <w:r>
        <w:rPr>
          <w:noProof/>
        </w:rPr>
        <w:fldChar w:fldCharType="end"/>
      </w:r>
    </w:p>
    <w:p w14:paraId="0133EEA5" w14:textId="4946A78C"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Aims and Objectives</w:t>
      </w:r>
      <w:r>
        <w:rPr>
          <w:noProof/>
        </w:rPr>
        <w:tab/>
      </w:r>
      <w:r>
        <w:rPr>
          <w:noProof/>
        </w:rPr>
        <w:fldChar w:fldCharType="begin"/>
      </w:r>
      <w:r>
        <w:rPr>
          <w:noProof/>
        </w:rPr>
        <w:instrText xml:space="preserve"> PAGEREF _Toc194592498 \h </w:instrText>
      </w:r>
      <w:r>
        <w:rPr>
          <w:noProof/>
        </w:rPr>
      </w:r>
      <w:r>
        <w:rPr>
          <w:noProof/>
        </w:rPr>
        <w:fldChar w:fldCharType="separate"/>
      </w:r>
      <w:r>
        <w:rPr>
          <w:noProof/>
        </w:rPr>
        <w:t>2</w:t>
      </w:r>
      <w:r>
        <w:rPr>
          <w:noProof/>
        </w:rPr>
        <w:fldChar w:fldCharType="end"/>
      </w:r>
    </w:p>
    <w:p w14:paraId="4056D15C" w14:textId="1DD1E02B"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Methodology</w:t>
      </w:r>
      <w:r>
        <w:rPr>
          <w:noProof/>
        </w:rPr>
        <w:tab/>
      </w:r>
      <w:r>
        <w:rPr>
          <w:noProof/>
        </w:rPr>
        <w:fldChar w:fldCharType="begin"/>
      </w:r>
      <w:r>
        <w:rPr>
          <w:noProof/>
        </w:rPr>
        <w:instrText xml:space="preserve"> PAGEREF _Toc194592499 \h </w:instrText>
      </w:r>
      <w:r>
        <w:rPr>
          <w:noProof/>
        </w:rPr>
      </w:r>
      <w:r>
        <w:rPr>
          <w:noProof/>
        </w:rPr>
        <w:fldChar w:fldCharType="separate"/>
      </w:r>
      <w:r>
        <w:rPr>
          <w:noProof/>
        </w:rPr>
        <w:t>2</w:t>
      </w:r>
      <w:r>
        <w:rPr>
          <w:noProof/>
        </w:rPr>
        <w:fldChar w:fldCharType="end"/>
      </w:r>
    </w:p>
    <w:p w14:paraId="5DAA90B6" w14:textId="0B2CB935"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Report Roadmap</w:t>
      </w:r>
      <w:r>
        <w:rPr>
          <w:noProof/>
        </w:rPr>
        <w:tab/>
      </w:r>
      <w:r>
        <w:rPr>
          <w:noProof/>
        </w:rPr>
        <w:fldChar w:fldCharType="begin"/>
      </w:r>
      <w:r>
        <w:rPr>
          <w:noProof/>
        </w:rPr>
        <w:instrText xml:space="preserve"> PAGEREF _Toc194592500 \h </w:instrText>
      </w:r>
      <w:r>
        <w:rPr>
          <w:noProof/>
        </w:rPr>
      </w:r>
      <w:r>
        <w:rPr>
          <w:noProof/>
        </w:rPr>
        <w:fldChar w:fldCharType="separate"/>
      </w:r>
      <w:r>
        <w:rPr>
          <w:noProof/>
        </w:rPr>
        <w:t>3</w:t>
      </w:r>
      <w:r>
        <w:rPr>
          <w:noProof/>
        </w:rPr>
        <w:fldChar w:fldCharType="end"/>
      </w:r>
    </w:p>
    <w:p w14:paraId="737E76B2" w14:textId="33A34C2C"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Literature Review</w:t>
      </w:r>
      <w:r>
        <w:rPr>
          <w:noProof/>
        </w:rPr>
        <w:tab/>
      </w:r>
      <w:r>
        <w:rPr>
          <w:noProof/>
        </w:rPr>
        <w:fldChar w:fldCharType="begin"/>
      </w:r>
      <w:r>
        <w:rPr>
          <w:noProof/>
        </w:rPr>
        <w:instrText xml:space="preserve"> PAGEREF _Toc194592501 \h </w:instrText>
      </w:r>
      <w:r>
        <w:rPr>
          <w:noProof/>
        </w:rPr>
      </w:r>
      <w:r>
        <w:rPr>
          <w:noProof/>
        </w:rPr>
        <w:fldChar w:fldCharType="separate"/>
      </w:r>
      <w:r>
        <w:rPr>
          <w:noProof/>
        </w:rPr>
        <w:t>4</w:t>
      </w:r>
      <w:r>
        <w:rPr>
          <w:noProof/>
        </w:rPr>
        <w:fldChar w:fldCharType="end"/>
      </w:r>
    </w:p>
    <w:p w14:paraId="559C9009" w14:textId="3DF2F7D7"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_Toc194592502 \h </w:instrText>
      </w:r>
      <w:r>
        <w:rPr>
          <w:noProof/>
        </w:rPr>
      </w:r>
      <w:r>
        <w:rPr>
          <w:noProof/>
        </w:rPr>
        <w:fldChar w:fldCharType="separate"/>
      </w:r>
      <w:r>
        <w:rPr>
          <w:noProof/>
        </w:rPr>
        <w:t>4</w:t>
      </w:r>
      <w:r>
        <w:rPr>
          <w:noProof/>
        </w:rPr>
        <w:fldChar w:fldCharType="end"/>
      </w:r>
    </w:p>
    <w:p w14:paraId="724E8F65" w14:textId="043CF253"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Some major research theme/topic/area</w:t>
      </w:r>
      <w:r>
        <w:rPr>
          <w:noProof/>
        </w:rPr>
        <w:tab/>
      </w:r>
      <w:r>
        <w:rPr>
          <w:noProof/>
        </w:rPr>
        <w:fldChar w:fldCharType="begin"/>
      </w:r>
      <w:r>
        <w:rPr>
          <w:noProof/>
        </w:rPr>
        <w:instrText xml:space="preserve"> PAGEREF _Toc194592503 \h </w:instrText>
      </w:r>
      <w:r>
        <w:rPr>
          <w:noProof/>
        </w:rPr>
      </w:r>
      <w:r>
        <w:rPr>
          <w:noProof/>
        </w:rPr>
        <w:fldChar w:fldCharType="separate"/>
      </w:r>
      <w:r>
        <w:rPr>
          <w:noProof/>
        </w:rPr>
        <w:t>5</w:t>
      </w:r>
      <w:r>
        <w:rPr>
          <w:noProof/>
        </w:rPr>
        <w:fldChar w:fldCharType="end"/>
      </w:r>
    </w:p>
    <w:p w14:paraId="4AE005A2" w14:textId="72678151"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Another major research theme/topic/area</w:t>
      </w:r>
      <w:r>
        <w:rPr>
          <w:noProof/>
        </w:rPr>
        <w:tab/>
      </w:r>
      <w:r>
        <w:rPr>
          <w:noProof/>
        </w:rPr>
        <w:fldChar w:fldCharType="begin"/>
      </w:r>
      <w:r>
        <w:rPr>
          <w:noProof/>
        </w:rPr>
        <w:instrText xml:space="preserve"> PAGEREF _Toc194592504 \h </w:instrText>
      </w:r>
      <w:r>
        <w:rPr>
          <w:noProof/>
        </w:rPr>
      </w:r>
      <w:r>
        <w:rPr>
          <w:noProof/>
        </w:rPr>
        <w:fldChar w:fldCharType="separate"/>
      </w:r>
      <w:r>
        <w:rPr>
          <w:noProof/>
        </w:rPr>
        <w:t>5</w:t>
      </w:r>
      <w:r>
        <w:rPr>
          <w:noProof/>
        </w:rPr>
        <w:fldChar w:fldCharType="end"/>
      </w:r>
    </w:p>
    <w:p w14:paraId="0F450015" w14:textId="7525B722"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2.4</w:t>
      </w:r>
      <w:r>
        <w:rPr>
          <w:rFonts w:asciiTheme="minorHAnsi" w:eastAsiaTheme="minorEastAsia" w:hAnsiTheme="minorHAnsi" w:cstheme="minorBidi"/>
          <w:noProof/>
          <w:kern w:val="2"/>
          <w:sz w:val="24"/>
          <w:szCs w:val="24"/>
          <w14:ligatures w14:val="standardContextual"/>
        </w:rPr>
        <w:tab/>
      </w:r>
      <w:r>
        <w:rPr>
          <w:noProof/>
        </w:rPr>
        <w:t>More major research themes/topics/areas</w:t>
      </w:r>
      <w:r>
        <w:rPr>
          <w:noProof/>
        </w:rPr>
        <w:tab/>
      </w:r>
      <w:r>
        <w:rPr>
          <w:noProof/>
        </w:rPr>
        <w:fldChar w:fldCharType="begin"/>
      </w:r>
      <w:r>
        <w:rPr>
          <w:noProof/>
        </w:rPr>
        <w:instrText xml:space="preserve"> PAGEREF _Toc194592505 \h </w:instrText>
      </w:r>
      <w:r>
        <w:rPr>
          <w:noProof/>
        </w:rPr>
      </w:r>
      <w:r>
        <w:rPr>
          <w:noProof/>
        </w:rPr>
        <w:fldChar w:fldCharType="separate"/>
      </w:r>
      <w:r>
        <w:rPr>
          <w:noProof/>
        </w:rPr>
        <w:t>5</w:t>
      </w:r>
      <w:r>
        <w:rPr>
          <w:noProof/>
        </w:rPr>
        <w:fldChar w:fldCharType="end"/>
      </w:r>
    </w:p>
    <w:p w14:paraId="6520CC24" w14:textId="2A94CBC5"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2.5</w:t>
      </w:r>
      <w:r>
        <w:rPr>
          <w:rFonts w:asciiTheme="minorHAnsi" w:eastAsiaTheme="minorEastAsia" w:hAnsiTheme="minorHAnsi" w:cstheme="minorBidi"/>
          <w:noProof/>
          <w:kern w:val="2"/>
          <w:sz w:val="24"/>
          <w:szCs w:val="24"/>
          <w14:ligatures w14:val="standardContextual"/>
        </w:rPr>
        <w:tab/>
      </w:r>
      <w:r>
        <w:rPr>
          <w:noProof/>
        </w:rPr>
        <w:t>Conclusion</w:t>
      </w:r>
      <w:r>
        <w:rPr>
          <w:noProof/>
        </w:rPr>
        <w:tab/>
      </w:r>
      <w:r>
        <w:rPr>
          <w:noProof/>
        </w:rPr>
        <w:fldChar w:fldCharType="begin"/>
      </w:r>
      <w:r>
        <w:rPr>
          <w:noProof/>
        </w:rPr>
        <w:instrText xml:space="preserve"> PAGEREF _Toc194592506 \h </w:instrText>
      </w:r>
      <w:r>
        <w:rPr>
          <w:noProof/>
        </w:rPr>
      </w:r>
      <w:r>
        <w:rPr>
          <w:noProof/>
        </w:rPr>
        <w:fldChar w:fldCharType="separate"/>
      </w:r>
      <w:r>
        <w:rPr>
          <w:noProof/>
        </w:rPr>
        <w:t>6</w:t>
      </w:r>
      <w:r>
        <w:rPr>
          <w:noProof/>
        </w:rPr>
        <w:fldChar w:fldCharType="end"/>
      </w:r>
    </w:p>
    <w:p w14:paraId="364468DB" w14:textId="48A1C028"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Product Review (if applicable)</w:t>
      </w:r>
      <w:r>
        <w:rPr>
          <w:noProof/>
        </w:rPr>
        <w:tab/>
      </w:r>
      <w:r>
        <w:rPr>
          <w:noProof/>
        </w:rPr>
        <w:fldChar w:fldCharType="begin"/>
      </w:r>
      <w:r>
        <w:rPr>
          <w:noProof/>
        </w:rPr>
        <w:instrText xml:space="preserve"> PAGEREF _Toc194592507 \h </w:instrText>
      </w:r>
      <w:r>
        <w:rPr>
          <w:noProof/>
        </w:rPr>
      </w:r>
      <w:r>
        <w:rPr>
          <w:noProof/>
        </w:rPr>
        <w:fldChar w:fldCharType="separate"/>
      </w:r>
      <w:r>
        <w:rPr>
          <w:noProof/>
        </w:rPr>
        <w:t>7</w:t>
      </w:r>
      <w:r>
        <w:rPr>
          <w:noProof/>
        </w:rPr>
        <w:fldChar w:fldCharType="end"/>
      </w:r>
    </w:p>
    <w:p w14:paraId="797762FC" w14:textId="3A3B67D8"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_Toc194592508 \h </w:instrText>
      </w:r>
      <w:r>
        <w:rPr>
          <w:noProof/>
        </w:rPr>
      </w:r>
      <w:r>
        <w:rPr>
          <w:noProof/>
        </w:rPr>
        <w:fldChar w:fldCharType="separate"/>
      </w:r>
      <w:r>
        <w:rPr>
          <w:noProof/>
        </w:rPr>
        <w:t>7</w:t>
      </w:r>
      <w:r>
        <w:rPr>
          <w:noProof/>
        </w:rPr>
        <w:fldChar w:fldCharType="end"/>
      </w:r>
    </w:p>
    <w:p w14:paraId="741D5E0C" w14:textId="0803A6ED"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Product 1</w:t>
      </w:r>
      <w:r>
        <w:rPr>
          <w:noProof/>
        </w:rPr>
        <w:tab/>
      </w:r>
      <w:r>
        <w:rPr>
          <w:noProof/>
        </w:rPr>
        <w:fldChar w:fldCharType="begin"/>
      </w:r>
      <w:r>
        <w:rPr>
          <w:noProof/>
        </w:rPr>
        <w:instrText xml:space="preserve"> PAGEREF _Toc194592509 \h </w:instrText>
      </w:r>
      <w:r>
        <w:rPr>
          <w:noProof/>
        </w:rPr>
      </w:r>
      <w:r>
        <w:rPr>
          <w:noProof/>
        </w:rPr>
        <w:fldChar w:fldCharType="separate"/>
      </w:r>
      <w:r>
        <w:rPr>
          <w:noProof/>
        </w:rPr>
        <w:t>7</w:t>
      </w:r>
      <w:r>
        <w:rPr>
          <w:noProof/>
        </w:rPr>
        <w:fldChar w:fldCharType="end"/>
      </w:r>
    </w:p>
    <w:p w14:paraId="25ADDFFB" w14:textId="37AFF569"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Product 2</w:t>
      </w:r>
      <w:r>
        <w:rPr>
          <w:noProof/>
        </w:rPr>
        <w:tab/>
      </w:r>
      <w:r>
        <w:rPr>
          <w:noProof/>
        </w:rPr>
        <w:fldChar w:fldCharType="begin"/>
      </w:r>
      <w:r>
        <w:rPr>
          <w:noProof/>
        </w:rPr>
        <w:instrText xml:space="preserve"> PAGEREF _Toc194592510 \h </w:instrText>
      </w:r>
      <w:r>
        <w:rPr>
          <w:noProof/>
        </w:rPr>
      </w:r>
      <w:r>
        <w:rPr>
          <w:noProof/>
        </w:rPr>
        <w:fldChar w:fldCharType="separate"/>
      </w:r>
      <w:r>
        <w:rPr>
          <w:noProof/>
        </w:rPr>
        <w:t>7</w:t>
      </w:r>
      <w:r>
        <w:rPr>
          <w:noProof/>
        </w:rPr>
        <w:fldChar w:fldCharType="end"/>
      </w:r>
    </w:p>
    <w:p w14:paraId="1A767022" w14:textId="0C407D61"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Key findings</w:t>
      </w:r>
      <w:r>
        <w:rPr>
          <w:noProof/>
        </w:rPr>
        <w:tab/>
      </w:r>
      <w:r>
        <w:rPr>
          <w:noProof/>
        </w:rPr>
        <w:fldChar w:fldCharType="begin"/>
      </w:r>
      <w:r>
        <w:rPr>
          <w:noProof/>
        </w:rPr>
        <w:instrText xml:space="preserve"> PAGEREF _Toc194592511 \h </w:instrText>
      </w:r>
      <w:r>
        <w:rPr>
          <w:noProof/>
        </w:rPr>
      </w:r>
      <w:r>
        <w:rPr>
          <w:noProof/>
        </w:rPr>
        <w:fldChar w:fldCharType="separate"/>
      </w:r>
      <w:r>
        <w:rPr>
          <w:noProof/>
        </w:rPr>
        <w:t>7</w:t>
      </w:r>
      <w:r>
        <w:rPr>
          <w:noProof/>
        </w:rPr>
        <w:fldChar w:fldCharType="end"/>
      </w:r>
    </w:p>
    <w:p w14:paraId="4CB89AEC" w14:textId="3F9CE1AA"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Conclusion</w:t>
      </w:r>
      <w:r>
        <w:rPr>
          <w:noProof/>
        </w:rPr>
        <w:tab/>
      </w:r>
      <w:r>
        <w:rPr>
          <w:noProof/>
        </w:rPr>
        <w:fldChar w:fldCharType="begin"/>
      </w:r>
      <w:r>
        <w:rPr>
          <w:noProof/>
        </w:rPr>
        <w:instrText xml:space="preserve"> PAGEREF _Toc194592512 \h </w:instrText>
      </w:r>
      <w:r>
        <w:rPr>
          <w:noProof/>
        </w:rPr>
      </w:r>
      <w:r>
        <w:rPr>
          <w:noProof/>
        </w:rPr>
        <w:fldChar w:fldCharType="separate"/>
      </w:r>
      <w:r>
        <w:rPr>
          <w:noProof/>
        </w:rPr>
        <w:t>7</w:t>
      </w:r>
      <w:r>
        <w:rPr>
          <w:noProof/>
        </w:rPr>
        <w:fldChar w:fldCharType="end"/>
      </w:r>
    </w:p>
    <w:p w14:paraId="611C3004" w14:textId="5870C681"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Requirements Analysis and Design</w:t>
      </w:r>
      <w:r>
        <w:rPr>
          <w:noProof/>
        </w:rPr>
        <w:tab/>
      </w:r>
      <w:r>
        <w:rPr>
          <w:noProof/>
        </w:rPr>
        <w:fldChar w:fldCharType="begin"/>
      </w:r>
      <w:r>
        <w:rPr>
          <w:noProof/>
        </w:rPr>
        <w:instrText xml:space="preserve"> PAGEREF _Toc194592513 \h </w:instrText>
      </w:r>
      <w:r>
        <w:rPr>
          <w:noProof/>
        </w:rPr>
      </w:r>
      <w:r>
        <w:rPr>
          <w:noProof/>
        </w:rPr>
        <w:fldChar w:fldCharType="separate"/>
      </w:r>
      <w:r>
        <w:rPr>
          <w:noProof/>
        </w:rPr>
        <w:t>8</w:t>
      </w:r>
      <w:r>
        <w:rPr>
          <w:noProof/>
        </w:rPr>
        <w:fldChar w:fldCharType="end"/>
      </w:r>
    </w:p>
    <w:p w14:paraId="116AF2F5" w14:textId="573954ED"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_Toc194592514 \h </w:instrText>
      </w:r>
      <w:r>
        <w:rPr>
          <w:noProof/>
        </w:rPr>
      </w:r>
      <w:r>
        <w:rPr>
          <w:noProof/>
        </w:rPr>
        <w:fldChar w:fldCharType="separate"/>
      </w:r>
      <w:r>
        <w:rPr>
          <w:noProof/>
        </w:rPr>
        <w:t>8</w:t>
      </w:r>
      <w:r>
        <w:rPr>
          <w:noProof/>
        </w:rPr>
        <w:fldChar w:fldCharType="end"/>
      </w:r>
    </w:p>
    <w:p w14:paraId="4EF74AE3" w14:textId="5FCC02DC"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Requirements Analysis</w:t>
      </w:r>
      <w:r>
        <w:rPr>
          <w:noProof/>
        </w:rPr>
        <w:tab/>
      </w:r>
      <w:r>
        <w:rPr>
          <w:noProof/>
        </w:rPr>
        <w:fldChar w:fldCharType="begin"/>
      </w:r>
      <w:r>
        <w:rPr>
          <w:noProof/>
        </w:rPr>
        <w:instrText xml:space="preserve"> PAGEREF _Toc194592515 \h </w:instrText>
      </w:r>
      <w:r>
        <w:rPr>
          <w:noProof/>
        </w:rPr>
      </w:r>
      <w:r>
        <w:rPr>
          <w:noProof/>
        </w:rPr>
        <w:fldChar w:fldCharType="separate"/>
      </w:r>
      <w:r>
        <w:rPr>
          <w:noProof/>
        </w:rPr>
        <w:t>8</w:t>
      </w:r>
      <w:r>
        <w:rPr>
          <w:noProof/>
        </w:rPr>
        <w:fldChar w:fldCharType="end"/>
      </w:r>
    </w:p>
    <w:p w14:paraId="0000D4EA" w14:textId="5D3A85AF"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Design</w:t>
      </w:r>
      <w:r>
        <w:rPr>
          <w:noProof/>
        </w:rPr>
        <w:tab/>
      </w:r>
      <w:r>
        <w:rPr>
          <w:noProof/>
        </w:rPr>
        <w:fldChar w:fldCharType="begin"/>
      </w:r>
      <w:r>
        <w:rPr>
          <w:noProof/>
        </w:rPr>
        <w:instrText xml:space="preserve"> PAGEREF _Toc194592516 \h </w:instrText>
      </w:r>
      <w:r>
        <w:rPr>
          <w:noProof/>
        </w:rPr>
      </w:r>
      <w:r>
        <w:rPr>
          <w:noProof/>
        </w:rPr>
        <w:fldChar w:fldCharType="separate"/>
      </w:r>
      <w:r>
        <w:rPr>
          <w:noProof/>
        </w:rPr>
        <w:t>9</w:t>
      </w:r>
      <w:r>
        <w:rPr>
          <w:noProof/>
        </w:rPr>
        <w:fldChar w:fldCharType="end"/>
      </w:r>
    </w:p>
    <w:p w14:paraId="3AF4BE72" w14:textId="00A8C580"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Conclusions</w:t>
      </w:r>
      <w:r>
        <w:rPr>
          <w:noProof/>
        </w:rPr>
        <w:tab/>
      </w:r>
      <w:r>
        <w:rPr>
          <w:noProof/>
        </w:rPr>
        <w:fldChar w:fldCharType="begin"/>
      </w:r>
      <w:r>
        <w:rPr>
          <w:noProof/>
        </w:rPr>
        <w:instrText xml:space="preserve"> PAGEREF _Toc194592517 \h </w:instrText>
      </w:r>
      <w:r>
        <w:rPr>
          <w:noProof/>
        </w:rPr>
      </w:r>
      <w:r>
        <w:rPr>
          <w:noProof/>
        </w:rPr>
        <w:fldChar w:fldCharType="separate"/>
      </w:r>
      <w:r>
        <w:rPr>
          <w:noProof/>
        </w:rPr>
        <w:t>10</w:t>
      </w:r>
      <w:r>
        <w:rPr>
          <w:noProof/>
        </w:rPr>
        <w:fldChar w:fldCharType="end"/>
      </w:r>
    </w:p>
    <w:p w14:paraId="5A3AE00C" w14:textId="7D5D2886"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Implementation</w:t>
      </w:r>
      <w:r>
        <w:rPr>
          <w:noProof/>
        </w:rPr>
        <w:tab/>
      </w:r>
      <w:r>
        <w:rPr>
          <w:noProof/>
        </w:rPr>
        <w:fldChar w:fldCharType="begin"/>
      </w:r>
      <w:r>
        <w:rPr>
          <w:noProof/>
        </w:rPr>
        <w:instrText xml:space="preserve"> PAGEREF _Toc194592518 \h </w:instrText>
      </w:r>
      <w:r>
        <w:rPr>
          <w:noProof/>
        </w:rPr>
      </w:r>
      <w:r>
        <w:rPr>
          <w:noProof/>
        </w:rPr>
        <w:fldChar w:fldCharType="separate"/>
      </w:r>
      <w:r>
        <w:rPr>
          <w:noProof/>
        </w:rPr>
        <w:t>11</w:t>
      </w:r>
      <w:r>
        <w:rPr>
          <w:noProof/>
        </w:rPr>
        <w:fldChar w:fldCharType="end"/>
      </w:r>
    </w:p>
    <w:p w14:paraId="1FB222AC" w14:textId="7F363C71"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_Toc194592519 \h </w:instrText>
      </w:r>
      <w:r>
        <w:rPr>
          <w:noProof/>
        </w:rPr>
      </w:r>
      <w:r>
        <w:rPr>
          <w:noProof/>
        </w:rPr>
        <w:fldChar w:fldCharType="separate"/>
      </w:r>
      <w:r>
        <w:rPr>
          <w:noProof/>
        </w:rPr>
        <w:t>11</w:t>
      </w:r>
      <w:r>
        <w:rPr>
          <w:noProof/>
        </w:rPr>
        <w:fldChar w:fldCharType="end"/>
      </w:r>
    </w:p>
    <w:p w14:paraId="0FE8F30F" w14:textId="3F5B6364"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A major section relevant to system/prototype implementation</w:t>
      </w:r>
      <w:r>
        <w:rPr>
          <w:noProof/>
        </w:rPr>
        <w:tab/>
      </w:r>
      <w:r>
        <w:rPr>
          <w:noProof/>
        </w:rPr>
        <w:fldChar w:fldCharType="begin"/>
      </w:r>
      <w:r>
        <w:rPr>
          <w:noProof/>
        </w:rPr>
        <w:instrText xml:space="preserve"> PAGEREF _Toc194592520 \h </w:instrText>
      </w:r>
      <w:r>
        <w:rPr>
          <w:noProof/>
        </w:rPr>
      </w:r>
      <w:r>
        <w:rPr>
          <w:noProof/>
        </w:rPr>
        <w:fldChar w:fldCharType="separate"/>
      </w:r>
      <w:r>
        <w:rPr>
          <w:noProof/>
        </w:rPr>
        <w:t>11</w:t>
      </w:r>
      <w:r>
        <w:rPr>
          <w:noProof/>
        </w:rPr>
        <w:fldChar w:fldCharType="end"/>
      </w:r>
    </w:p>
    <w:p w14:paraId="76C1405E" w14:textId="03F7604C"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Another major section relevant to system/prototype implementation</w:t>
      </w:r>
      <w:r>
        <w:rPr>
          <w:noProof/>
        </w:rPr>
        <w:tab/>
      </w:r>
      <w:r>
        <w:rPr>
          <w:noProof/>
        </w:rPr>
        <w:fldChar w:fldCharType="begin"/>
      </w:r>
      <w:r>
        <w:rPr>
          <w:noProof/>
        </w:rPr>
        <w:instrText xml:space="preserve"> PAGEREF _Toc194592521 \h </w:instrText>
      </w:r>
      <w:r>
        <w:rPr>
          <w:noProof/>
        </w:rPr>
      </w:r>
      <w:r>
        <w:rPr>
          <w:noProof/>
        </w:rPr>
        <w:fldChar w:fldCharType="separate"/>
      </w:r>
      <w:r>
        <w:rPr>
          <w:noProof/>
        </w:rPr>
        <w:t>11</w:t>
      </w:r>
      <w:r>
        <w:rPr>
          <w:noProof/>
        </w:rPr>
        <w:fldChar w:fldCharType="end"/>
      </w:r>
    </w:p>
    <w:p w14:paraId="6ECF3FA5" w14:textId="2A2AA263"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More major sections relevant to system/prototype implementation</w:t>
      </w:r>
      <w:r>
        <w:rPr>
          <w:noProof/>
        </w:rPr>
        <w:tab/>
      </w:r>
      <w:r>
        <w:rPr>
          <w:noProof/>
        </w:rPr>
        <w:fldChar w:fldCharType="begin"/>
      </w:r>
      <w:r>
        <w:rPr>
          <w:noProof/>
        </w:rPr>
        <w:instrText xml:space="preserve"> PAGEREF _Toc194592522 \h </w:instrText>
      </w:r>
      <w:r>
        <w:rPr>
          <w:noProof/>
        </w:rPr>
      </w:r>
      <w:r>
        <w:rPr>
          <w:noProof/>
        </w:rPr>
        <w:fldChar w:fldCharType="separate"/>
      </w:r>
      <w:r>
        <w:rPr>
          <w:noProof/>
        </w:rPr>
        <w:t>12</w:t>
      </w:r>
      <w:r>
        <w:rPr>
          <w:noProof/>
        </w:rPr>
        <w:fldChar w:fldCharType="end"/>
      </w:r>
    </w:p>
    <w:p w14:paraId="1FC9938E" w14:textId="59A724BD"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Testing</w:t>
      </w:r>
      <w:r>
        <w:rPr>
          <w:noProof/>
        </w:rPr>
        <w:tab/>
      </w:r>
      <w:r>
        <w:rPr>
          <w:noProof/>
        </w:rPr>
        <w:fldChar w:fldCharType="begin"/>
      </w:r>
      <w:r>
        <w:rPr>
          <w:noProof/>
        </w:rPr>
        <w:instrText xml:space="preserve"> PAGEREF _Toc194592523 \h </w:instrText>
      </w:r>
      <w:r>
        <w:rPr>
          <w:noProof/>
        </w:rPr>
      </w:r>
      <w:r>
        <w:rPr>
          <w:noProof/>
        </w:rPr>
        <w:fldChar w:fldCharType="separate"/>
      </w:r>
      <w:r>
        <w:rPr>
          <w:noProof/>
        </w:rPr>
        <w:t>12</w:t>
      </w:r>
      <w:r>
        <w:rPr>
          <w:noProof/>
        </w:rPr>
        <w:fldChar w:fldCharType="end"/>
      </w:r>
    </w:p>
    <w:p w14:paraId="132E76BF" w14:textId="4618E80B"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5.6</w:t>
      </w:r>
      <w:r>
        <w:rPr>
          <w:rFonts w:asciiTheme="minorHAnsi" w:eastAsiaTheme="minorEastAsia" w:hAnsiTheme="minorHAnsi" w:cstheme="minorBidi"/>
          <w:noProof/>
          <w:kern w:val="2"/>
          <w:sz w:val="24"/>
          <w:szCs w:val="24"/>
          <w14:ligatures w14:val="standardContextual"/>
        </w:rPr>
        <w:tab/>
      </w:r>
      <w:r>
        <w:rPr>
          <w:noProof/>
        </w:rPr>
        <w:t>Conclusion</w:t>
      </w:r>
      <w:r>
        <w:rPr>
          <w:noProof/>
        </w:rPr>
        <w:tab/>
      </w:r>
      <w:r>
        <w:rPr>
          <w:noProof/>
        </w:rPr>
        <w:fldChar w:fldCharType="begin"/>
      </w:r>
      <w:r>
        <w:rPr>
          <w:noProof/>
        </w:rPr>
        <w:instrText xml:space="preserve"> PAGEREF _Toc194592524 \h </w:instrText>
      </w:r>
      <w:r>
        <w:rPr>
          <w:noProof/>
        </w:rPr>
      </w:r>
      <w:r>
        <w:rPr>
          <w:noProof/>
        </w:rPr>
        <w:fldChar w:fldCharType="separate"/>
      </w:r>
      <w:r>
        <w:rPr>
          <w:noProof/>
        </w:rPr>
        <w:t>12</w:t>
      </w:r>
      <w:r>
        <w:rPr>
          <w:noProof/>
        </w:rPr>
        <w:fldChar w:fldCharType="end"/>
      </w:r>
    </w:p>
    <w:p w14:paraId="788E2DCA" w14:textId="0A9CBD91"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Results and Evaluation</w:t>
      </w:r>
      <w:r>
        <w:rPr>
          <w:noProof/>
        </w:rPr>
        <w:tab/>
      </w:r>
      <w:r>
        <w:rPr>
          <w:noProof/>
        </w:rPr>
        <w:fldChar w:fldCharType="begin"/>
      </w:r>
      <w:r>
        <w:rPr>
          <w:noProof/>
        </w:rPr>
        <w:instrText xml:space="preserve"> PAGEREF _Toc194592525 \h </w:instrText>
      </w:r>
      <w:r>
        <w:rPr>
          <w:noProof/>
        </w:rPr>
      </w:r>
      <w:r>
        <w:rPr>
          <w:noProof/>
        </w:rPr>
        <w:fldChar w:fldCharType="separate"/>
      </w:r>
      <w:r>
        <w:rPr>
          <w:noProof/>
        </w:rPr>
        <w:t>13</w:t>
      </w:r>
      <w:r>
        <w:rPr>
          <w:noProof/>
        </w:rPr>
        <w:fldChar w:fldCharType="end"/>
      </w:r>
    </w:p>
    <w:p w14:paraId="017F8543" w14:textId="0C1D72D2"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_Toc194592526 \h </w:instrText>
      </w:r>
      <w:r>
        <w:rPr>
          <w:noProof/>
        </w:rPr>
      </w:r>
      <w:r>
        <w:rPr>
          <w:noProof/>
        </w:rPr>
        <w:fldChar w:fldCharType="separate"/>
      </w:r>
      <w:r>
        <w:rPr>
          <w:noProof/>
        </w:rPr>
        <w:t>13</w:t>
      </w:r>
      <w:r>
        <w:rPr>
          <w:noProof/>
        </w:rPr>
        <w:fldChar w:fldCharType="end"/>
      </w:r>
    </w:p>
    <w:p w14:paraId="14281DF4" w14:textId="1FF8CD49"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lastRenderedPageBreak/>
        <w:t>6.2</w:t>
      </w:r>
      <w:r>
        <w:rPr>
          <w:rFonts w:asciiTheme="minorHAnsi" w:eastAsiaTheme="minorEastAsia" w:hAnsiTheme="minorHAnsi" w:cstheme="minorBidi"/>
          <w:noProof/>
          <w:kern w:val="2"/>
          <w:sz w:val="24"/>
          <w:szCs w:val="24"/>
          <w14:ligatures w14:val="standardContextual"/>
        </w:rPr>
        <w:tab/>
      </w:r>
      <w:r>
        <w:rPr>
          <w:noProof/>
        </w:rPr>
        <w:t>Results</w:t>
      </w:r>
      <w:r>
        <w:rPr>
          <w:noProof/>
        </w:rPr>
        <w:tab/>
      </w:r>
      <w:r>
        <w:rPr>
          <w:noProof/>
        </w:rPr>
        <w:fldChar w:fldCharType="begin"/>
      </w:r>
      <w:r>
        <w:rPr>
          <w:noProof/>
        </w:rPr>
        <w:instrText xml:space="preserve"> PAGEREF _Toc194592527 \h </w:instrText>
      </w:r>
      <w:r>
        <w:rPr>
          <w:noProof/>
        </w:rPr>
      </w:r>
      <w:r>
        <w:rPr>
          <w:noProof/>
        </w:rPr>
        <w:fldChar w:fldCharType="separate"/>
      </w:r>
      <w:r>
        <w:rPr>
          <w:noProof/>
        </w:rPr>
        <w:t>13</w:t>
      </w:r>
      <w:r>
        <w:rPr>
          <w:noProof/>
        </w:rPr>
        <w:fldChar w:fldCharType="end"/>
      </w:r>
    </w:p>
    <w:p w14:paraId="6211DF79" w14:textId="667D429F"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Evaluation</w:t>
      </w:r>
      <w:r>
        <w:rPr>
          <w:noProof/>
        </w:rPr>
        <w:tab/>
      </w:r>
      <w:r>
        <w:rPr>
          <w:noProof/>
        </w:rPr>
        <w:fldChar w:fldCharType="begin"/>
      </w:r>
      <w:r>
        <w:rPr>
          <w:noProof/>
        </w:rPr>
        <w:instrText xml:space="preserve"> PAGEREF _Toc194592528 \h </w:instrText>
      </w:r>
      <w:r>
        <w:rPr>
          <w:noProof/>
        </w:rPr>
      </w:r>
      <w:r>
        <w:rPr>
          <w:noProof/>
        </w:rPr>
        <w:fldChar w:fldCharType="separate"/>
      </w:r>
      <w:r>
        <w:rPr>
          <w:noProof/>
        </w:rPr>
        <w:t>14</w:t>
      </w:r>
      <w:r>
        <w:rPr>
          <w:noProof/>
        </w:rPr>
        <w:fldChar w:fldCharType="end"/>
      </w:r>
    </w:p>
    <w:p w14:paraId="62B71563" w14:textId="6FD52279"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6.4</w:t>
      </w:r>
      <w:r>
        <w:rPr>
          <w:rFonts w:asciiTheme="minorHAnsi" w:eastAsiaTheme="minorEastAsia" w:hAnsiTheme="minorHAnsi" w:cstheme="minorBidi"/>
          <w:noProof/>
          <w:kern w:val="2"/>
          <w:sz w:val="24"/>
          <w:szCs w:val="24"/>
          <w14:ligatures w14:val="standardContextual"/>
        </w:rPr>
        <w:tab/>
      </w:r>
      <w:r>
        <w:rPr>
          <w:noProof/>
        </w:rPr>
        <w:t>Conclusion</w:t>
      </w:r>
      <w:r>
        <w:rPr>
          <w:noProof/>
        </w:rPr>
        <w:tab/>
      </w:r>
      <w:r>
        <w:rPr>
          <w:noProof/>
        </w:rPr>
        <w:fldChar w:fldCharType="begin"/>
      </w:r>
      <w:r>
        <w:rPr>
          <w:noProof/>
        </w:rPr>
        <w:instrText xml:space="preserve"> PAGEREF _Toc194592529 \h </w:instrText>
      </w:r>
      <w:r>
        <w:rPr>
          <w:noProof/>
        </w:rPr>
      </w:r>
      <w:r>
        <w:rPr>
          <w:noProof/>
        </w:rPr>
        <w:fldChar w:fldCharType="separate"/>
      </w:r>
      <w:r>
        <w:rPr>
          <w:noProof/>
        </w:rPr>
        <w:t>15</w:t>
      </w:r>
      <w:r>
        <w:rPr>
          <w:noProof/>
        </w:rPr>
        <w:fldChar w:fldCharType="end"/>
      </w:r>
    </w:p>
    <w:p w14:paraId="24BC52D4" w14:textId="79945AE3"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Pr>
          <w:noProof/>
        </w:rPr>
        <w:t>Legal, Social, Ethical and Professional Issues</w:t>
      </w:r>
      <w:r>
        <w:rPr>
          <w:noProof/>
        </w:rPr>
        <w:tab/>
      </w:r>
      <w:r>
        <w:rPr>
          <w:noProof/>
        </w:rPr>
        <w:fldChar w:fldCharType="begin"/>
      </w:r>
      <w:r>
        <w:rPr>
          <w:noProof/>
        </w:rPr>
        <w:instrText xml:space="preserve"> PAGEREF _Toc194592530 \h </w:instrText>
      </w:r>
      <w:r>
        <w:rPr>
          <w:noProof/>
        </w:rPr>
      </w:r>
      <w:r>
        <w:rPr>
          <w:noProof/>
        </w:rPr>
        <w:fldChar w:fldCharType="separate"/>
      </w:r>
      <w:r>
        <w:rPr>
          <w:noProof/>
        </w:rPr>
        <w:t>16</w:t>
      </w:r>
      <w:r>
        <w:rPr>
          <w:noProof/>
        </w:rPr>
        <w:fldChar w:fldCharType="end"/>
      </w:r>
    </w:p>
    <w:p w14:paraId="67C25D04" w14:textId="390A0318" w:rsidR="00A42B28" w:rsidRDefault="00A42B28">
      <w:pPr>
        <w:pStyle w:val="TOC1"/>
        <w:tabs>
          <w:tab w:val="left" w:pos="440"/>
          <w:tab w:val="right" w:leader="dot" w:pos="9075"/>
        </w:tabs>
        <w:rPr>
          <w:rFonts w:asciiTheme="minorHAnsi" w:eastAsiaTheme="minorEastAsia" w:hAnsiTheme="minorHAnsi" w:cstheme="minorBidi"/>
          <w:noProof/>
          <w:kern w:val="2"/>
          <w:sz w:val="24"/>
          <w:szCs w:val="24"/>
          <w14:ligatures w14:val="standardContextual"/>
        </w:rPr>
      </w:pPr>
      <w:r>
        <w:rPr>
          <w:noProof/>
        </w:rPr>
        <w:t>8</w:t>
      </w:r>
      <w:r>
        <w:rPr>
          <w:rFonts w:asciiTheme="minorHAnsi" w:eastAsiaTheme="minorEastAsia" w:hAnsiTheme="minorHAnsi" w:cstheme="minorBidi"/>
          <w:noProof/>
          <w:kern w:val="2"/>
          <w:sz w:val="24"/>
          <w:szCs w:val="24"/>
          <w14:ligatures w14:val="standardContextual"/>
        </w:rPr>
        <w:tab/>
      </w:r>
      <w:r>
        <w:rPr>
          <w:noProof/>
        </w:rPr>
        <w:t>Conclusion</w:t>
      </w:r>
      <w:r>
        <w:rPr>
          <w:noProof/>
        </w:rPr>
        <w:tab/>
      </w:r>
      <w:r>
        <w:rPr>
          <w:noProof/>
        </w:rPr>
        <w:fldChar w:fldCharType="begin"/>
      </w:r>
      <w:r>
        <w:rPr>
          <w:noProof/>
        </w:rPr>
        <w:instrText xml:space="preserve"> PAGEREF _Toc194592531 \h </w:instrText>
      </w:r>
      <w:r>
        <w:rPr>
          <w:noProof/>
        </w:rPr>
      </w:r>
      <w:r>
        <w:rPr>
          <w:noProof/>
        </w:rPr>
        <w:fldChar w:fldCharType="separate"/>
      </w:r>
      <w:r>
        <w:rPr>
          <w:noProof/>
        </w:rPr>
        <w:t>17</w:t>
      </w:r>
      <w:r>
        <w:rPr>
          <w:noProof/>
        </w:rPr>
        <w:fldChar w:fldCharType="end"/>
      </w:r>
    </w:p>
    <w:p w14:paraId="26773FAA" w14:textId="50A86B98"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8.1</w:t>
      </w:r>
      <w:r>
        <w:rPr>
          <w:rFonts w:asciiTheme="minorHAnsi" w:eastAsiaTheme="minorEastAsia" w:hAnsiTheme="minorHAnsi" w:cstheme="minorBidi"/>
          <w:noProof/>
          <w:kern w:val="2"/>
          <w:sz w:val="24"/>
          <w:szCs w:val="24"/>
          <w14:ligatures w14:val="standardContextual"/>
        </w:rPr>
        <w:tab/>
      </w:r>
      <w:r>
        <w:rPr>
          <w:noProof/>
        </w:rPr>
        <w:t>A major section summarising the work</w:t>
      </w:r>
      <w:r>
        <w:rPr>
          <w:noProof/>
        </w:rPr>
        <w:tab/>
      </w:r>
      <w:r>
        <w:rPr>
          <w:noProof/>
        </w:rPr>
        <w:fldChar w:fldCharType="begin"/>
      </w:r>
      <w:r>
        <w:rPr>
          <w:noProof/>
        </w:rPr>
        <w:instrText xml:space="preserve"> PAGEREF _Toc194592532 \h </w:instrText>
      </w:r>
      <w:r>
        <w:rPr>
          <w:noProof/>
        </w:rPr>
      </w:r>
      <w:r>
        <w:rPr>
          <w:noProof/>
        </w:rPr>
        <w:fldChar w:fldCharType="separate"/>
      </w:r>
      <w:r>
        <w:rPr>
          <w:noProof/>
        </w:rPr>
        <w:t>17</w:t>
      </w:r>
      <w:r>
        <w:rPr>
          <w:noProof/>
        </w:rPr>
        <w:fldChar w:fldCharType="end"/>
      </w:r>
    </w:p>
    <w:p w14:paraId="47D23519" w14:textId="00DBBACB"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8.2</w:t>
      </w:r>
      <w:r>
        <w:rPr>
          <w:rFonts w:asciiTheme="minorHAnsi" w:eastAsiaTheme="minorEastAsia" w:hAnsiTheme="minorHAnsi" w:cstheme="minorBidi"/>
          <w:noProof/>
          <w:kern w:val="2"/>
          <w:sz w:val="24"/>
          <w:szCs w:val="24"/>
          <w14:ligatures w14:val="standardContextual"/>
        </w:rPr>
        <w:tab/>
      </w:r>
      <w:r>
        <w:rPr>
          <w:noProof/>
        </w:rPr>
        <w:t>Another major section summarising the overall outcomes</w:t>
      </w:r>
      <w:r>
        <w:rPr>
          <w:noProof/>
        </w:rPr>
        <w:tab/>
      </w:r>
      <w:r>
        <w:rPr>
          <w:noProof/>
        </w:rPr>
        <w:fldChar w:fldCharType="begin"/>
      </w:r>
      <w:r>
        <w:rPr>
          <w:noProof/>
        </w:rPr>
        <w:instrText xml:space="preserve"> PAGEREF _Toc194592533 \h </w:instrText>
      </w:r>
      <w:r>
        <w:rPr>
          <w:noProof/>
        </w:rPr>
      </w:r>
      <w:r>
        <w:rPr>
          <w:noProof/>
        </w:rPr>
        <w:fldChar w:fldCharType="separate"/>
      </w:r>
      <w:r>
        <w:rPr>
          <w:noProof/>
        </w:rPr>
        <w:t>17</w:t>
      </w:r>
      <w:r>
        <w:rPr>
          <w:noProof/>
        </w:rPr>
        <w:fldChar w:fldCharType="end"/>
      </w:r>
    </w:p>
    <w:p w14:paraId="664BDFD7" w14:textId="726D49CA"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8.3</w:t>
      </w:r>
      <w:r>
        <w:rPr>
          <w:rFonts w:asciiTheme="minorHAnsi" w:eastAsiaTheme="minorEastAsia" w:hAnsiTheme="minorHAnsi" w:cstheme="minorBidi"/>
          <w:noProof/>
          <w:kern w:val="2"/>
          <w:sz w:val="24"/>
          <w:szCs w:val="24"/>
          <w14:ligatures w14:val="standardContextual"/>
        </w:rPr>
        <w:tab/>
      </w:r>
      <w:r>
        <w:rPr>
          <w:noProof/>
        </w:rPr>
        <w:t>More major sections relevant to the overall conclusion</w:t>
      </w:r>
      <w:r>
        <w:rPr>
          <w:noProof/>
        </w:rPr>
        <w:tab/>
      </w:r>
      <w:r>
        <w:rPr>
          <w:noProof/>
        </w:rPr>
        <w:fldChar w:fldCharType="begin"/>
      </w:r>
      <w:r>
        <w:rPr>
          <w:noProof/>
        </w:rPr>
        <w:instrText xml:space="preserve"> PAGEREF _Toc194592534 \h </w:instrText>
      </w:r>
      <w:r>
        <w:rPr>
          <w:noProof/>
        </w:rPr>
      </w:r>
      <w:r>
        <w:rPr>
          <w:noProof/>
        </w:rPr>
        <w:fldChar w:fldCharType="separate"/>
      </w:r>
      <w:r>
        <w:rPr>
          <w:noProof/>
        </w:rPr>
        <w:t>17</w:t>
      </w:r>
      <w:r>
        <w:rPr>
          <w:noProof/>
        </w:rPr>
        <w:fldChar w:fldCharType="end"/>
      </w:r>
    </w:p>
    <w:p w14:paraId="07D71A31" w14:textId="5A884C6B"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8.4</w:t>
      </w:r>
      <w:r>
        <w:rPr>
          <w:rFonts w:asciiTheme="minorHAnsi" w:eastAsiaTheme="minorEastAsia" w:hAnsiTheme="minorHAnsi" w:cstheme="minorBidi"/>
          <w:noProof/>
          <w:kern w:val="2"/>
          <w:sz w:val="24"/>
          <w:szCs w:val="24"/>
          <w14:ligatures w14:val="standardContextual"/>
        </w:rPr>
        <w:tab/>
      </w:r>
      <w:r>
        <w:rPr>
          <w:noProof/>
        </w:rPr>
        <w:t>Future Work</w:t>
      </w:r>
      <w:r>
        <w:rPr>
          <w:noProof/>
        </w:rPr>
        <w:tab/>
      </w:r>
      <w:r>
        <w:rPr>
          <w:noProof/>
        </w:rPr>
        <w:fldChar w:fldCharType="begin"/>
      </w:r>
      <w:r>
        <w:rPr>
          <w:noProof/>
        </w:rPr>
        <w:instrText xml:space="preserve"> PAGEREF _Toc194592535 \h </w:instrText>
      </w:r>
      <w:r>
        <w:rPr>
          <w:noProof/>
        </w:rPr>
      </w:r>
      <w:r>
        <w:rPr>
          <w:noProof/>
        </w:rPr>
        <w:fldChar w:fldCharType="separate"/>
      </w:r>
      <w:r>
        <w:rPr>
          <w:noProof/>
        </w:rPr>
        <w:t>17</w:t>
      </w:r>
      <w:r>
        <w:rPr>
          <w:noProof/>
        </w:rPr>
        <w:fldChar w:fldCharType="end"/>
      </w:r>
    </w:p>
    <w:p w14:paraId="62149088" w14:textId="749377FF" w:rsidR="00A42B28" w:rsidRDefault="00A42B28">
      <w:pPr>
        <w:pStyle w:val="TOC1"/>
        <w:tabs>
          <w:tab w:val="left" w:pos="1680"/>
          <w:tab w:val="right" w:leader="dot" w:pos="9075"/>
        </w:tabs>
        <w:rPr>
          <w:rFonts w:asciiTheme="minorHAnsi" w:eastAsiaTheme="minorEastAsia" w:hAnsiTheme="minorHAnsi" w:cstheme="minorBidi"/>
          <w:noProof/>
          <w:kern w:val="2"/>
          <w:sz w:val="24"/>
          <w:szCs w:val="24"/>
          <w14:ligatures w14:val="standardContextual"/>
        </w:rPr>
      </w:pPr>
      <w:r w:rsidRPr="00C12DB4">
        <w:rPr>
          <w:caps/>
          <w:noProof/>
        </w:rPr>
        <w:t>Appendix A -</w:t>
      </w:r>
      <w:r>
        <w:rPr>
          <w:rFonts w:asciiTheme="minorHAnsi" w:eastAsiaTheme="minorEastAsia" w:hAnsiTheme="minorHAnsi" w:cstheme="minorBidi"/>
          <w:noProof/>
          <w:kern w:val="2"/>
          <w:sz w:val="24"/>
          <w:szCs w:val="24"/>
          <w14:ligatures w14:val="standardContextual"/>
        </w:rPr>
        <w:tab/>
      </w:r>
      <w:r w:rsidRPr="00C12DB4">
        <w:rPr>
          <w:noProof/>
          <w:highlight w:val="cyan"/>
        </w:rPr>
        <w:t>P</w:t>
      </w:r>
      <w:r>
        <w:rPr>
          <w:noProof/>
        </w:rPr>
        <w:t>roject Proposal</w:t>
      </w:r>
      <w:r>
        <w:rPr>
          <w:noProof/>
        </w:rPr>
        <w:tab/>
      </w:r>
      <w:r>
        <w:rPr>
          <w:noProof/>
        </w:rPr>
        <w:fldChar w:fldCharType="begin"/>
      </w:r>
      <w:r>
        <w:rPr>
          <w:noProof/>
        </w:rPr>
        <w:instrText xml:space="preserve"> PAGEREF _Toc194592536 \h </w:instrText>
      </w:r>
      <w:r>
        <w:rPr>
          <w:noProof/>
        </w:rPr>
      </w:r>
      <w:r>
        <w:rPr>
          <w:noProof/>
        </w:rPr>
        <w:fldChar w:fldCharType="separate"/>
      </w:r>
      <w:r>
        <w:rPr>
          <w:noProof/>
        </w:rPr>
        <w:t>20</w:t>
      </w:r>
      <w:r>
        <w:rPr>
          <w:noProof/>
        </w:rPr>
        <w:fldChar w:fldCharType="end"/>
      </w:r>
    </w:p>
    <w:p w14:paraId="49F99D3A" w14:textId="61D70D79"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a.1</w:t>
      </w:r>
      <w:r>
        <w:rPr>
          <w:rFonts w:asciiTheme="minorHAnsi" w:eastAsiaTheme="minorEastAsia" w:hAnsiTheme="minorHAnsi" w:cstheme="minorBidi"/>
          <w:noProof/>
          <w:kern w:val="2"/>
          <w:sz w:val="24"/>
          <w:szCs w:val="24"/>
          <w14:ligatures w14:val="standardContextual"/>
        </w:rPr>
        <w:tab/>
      </w:r>
      <w:r>
        <w:rPr>
          <w:noProof/>
        </w:rPr>
        <w:t>Revised Proposal/Project Aim (if applicable)</w:t>
      </w:r>
      <w:r>
        <w:rPr>
          <w:noProof/>
        </w:rPr>
        <w:tab/>
      </w:r>
      <w:r>
        <w:rPr>
          <w:noProof/>
        </w:rPr>
        <w:fldChar w:fldCharType="begin"/>
      </w:r>
      <w:r>
        <w:rPr>
          <w:noProof/>
        </w:rPr>
        <w:instrText xml:space="preserve"> PAGEREF _Toc194592537 \h </w:instrText>
      </w:r>
      <w:r>
        <w:rPr>
          <w:noProof/>
        </w:rPr>
      </w:r>
      <w:r>
        <w:rPr>
          <w:noProof/>
        </w:rPr>
        <w:fldChar w:fldCharType="separate"/>
      </w:r>
      <w:r>
        <w:rPr>
          <w:noProof/>
        </w:rPr>
        <w:t>20</w:t>
      </w:r>
      <w:r>
        <w:rPr>
          <w:noProof/>
        </w:rPr>
        <w:fldChar w:fldCharType="end"/>
      </w:r>
    </w:p>
    <w:p w14:paraId="0811A286" w14:textId="54DFB445"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a.2</w:t>
      </w:r>
      <w:r>
        <w:rPr>
          <w:rFonts w:asciiTheme="minorHAnsi" w:eastAsiaTheme="minorEastAsia" w:hAnsiTheme="minorHAnsi" w:cstheme="minorBidi"/>
          <w:noProof/>
          <w:kern w:val="2"/>
          <w:sz w:val="24"/>
          <w:szCs w:val="24"/>
          <w14:ligatures w14:val="standardContextual"/>
        </w:rPr>
        <w:tab/>
      </w:r>
      <w:r>
        <w:rPr>
          <w:noProof/>
        </w:rPr>
        <w:t>Revised Project Plan</w:t>
      </w:r>
      <w:r>
        <w:rPr>
          <w:noProof/>
        </w:rPr>
        <w:tab/>
      </w:r>
      <w:r>
        <w:rPr>
          <w:noProof/>
        </w:rPr>
        <w:fldChar w:fldCharType="begin"/>
      </w:r>
      <w:r>
        <w:rPr>
          <w:noProof/>
        </w:rPr>
        <w:instrText xml:space="preserve"> PAGEREF _Toc194592538 \h </w:instrText>
      </w:r>
      <w:r>
        <w:rPr>
          <w:noProof/>
        </w:rPr>
      </w:r>
      <w:r>
        <w:rPr>
          <w:noProof/>
        </w:rPr>
        <w:fldChar w:fldCharType="separate"/>
      </w:r>
      <w:r>
        <w:rPr>
          <w:noProof/>
        </w:rPr>
        <w:t>20</w:t>
      </w:r>
      <w:r>
        <w:rPr>
          <w:noProof/>
        </w:rPr>
        <w:fldChar w:fldCharType="end"/>
      </w:r>
    </w:p>
    <w:p w14:paraId="2794AA1A" w14:textId="7012CE16"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a.3</w:t>
      </w:r>
      <w:r>
        <w:rPr>
          <w:rFonts w:asciiTheme="minorHAnsi" w:eastAsiaTheme="minorEastAsia" w:hAnsiTheme="minorHAnsi" w:cstheme="minorBidi"/>
          <w:noProof/>
          <w:kern w:val="2"/>
          <w:sz w:val="24"/>
          <w:szCs w:val="24"/>
          <w14:ligatures w14:val="standardContextual"/>
        </w:rPr>
        <w:tab/>
      </w:r>
      <w:r>
        <w:rPr>
          <w:noProof/>
        </w:rPr>
        <w:t>Original Proposal</w:t>
      </w:r>
      <w:r>
        <w:rPr>
          <w:noProof/>
        </w:rPr>
        <w:tab/>
      </w:r>
      <w:r>
        <w:rPr>
          <w:noProof/>
        </w:rPr>
        <w:fldChar w:fldCharType="begin"/>
      </w:r>
      <w:r>
        <w:rPr>
          <w:noProof/>
        </w:rPr>
        <w:instrText xml:space="preserve"> PAGEREF _Toc194592539 \h </w:instrText>
      </w:r>
      <w:r>
        <w:rPr>
          <w:noProof/>
        </w:rPr>
      </w:r>
      <w:r>
        <w:rPr>
          <w:noProof/>
        </w:rPr>
        <w:fldChar w:fldCharType="separate"/>
      </w:r>
      <w:r>
        <w:rPr>
          <w:noProof/>
        </w:rPr>
        <w:t>20</w:t>
      </w:r>
      <w:r>
        <w:rPr>
          <w:noProof/>
        </w:rPr>
        <w:fldChar w:fldCharType="end"/>
      </w:r>
    </w:p>
    <w:p w14:paraId="0D4E5C7F" w14:textId="3896062E"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a.4</w:t>
      </w:r>
      <w:r>
        <w:rPr>
          <w:rFonts w:asciiTheme="minorHAnsi" w:eastAsiaTheme="minorEastAsia" w:hAnsiTheme="minorHAnsi" w:cstheme="minorBidi"/>
          <w:noProof/>
          <w:kern w:val="2"/>
          <w:sz w:val="24"/>
          <w:szCs w:val="24"/>
          <w14:ligatures w14:val="standardContextual"/>
        </w:rPr>
        <w:tab/>
      </w:r>
      <w:r>
        <w:rPr>
          <w:noProof/>
        </w:rPr>
        <w:t>Project Plan</w:t>
      </w:r>
      <w:r>
        <w:rPr>
          <w:noProof/>
        </w:rPr>
        <w:tab/>
      </w:r>
      <w:r>
        <w:rPr>
          <w:noProof/>
        </w:rPr>
        <w:fldChar w:fldCharType="begin"/>
      </w:r>
      <w:r>
        <w:rPr>
          <w:noProof/>
        </w:rPr>
        <w:instrText xml:space="preserve"> PAGEREF _Toc194592540 \h </w:instrText>
      </w:r>
      <w:r>
        <w:rPr>
          <w:noProof/>
        </w:rPr>
      </w:r>
      <w:r>
        <w:rPr>
          <w:noProof/>
        </w:rPr>
        <w:fldChar w:fldCharType="separate"/>
      </w:r>
      <w:r>
        <w:rPr>
          <w:noProof/>
        </w:rPr>
        <w:t>20</w:t>
      </w:r>
      <w:r>
        <w:rPr>
          <w:noProof/>
        </w:rPr>
        <w:fldChar w:fldCharType="end"/>
      </w:r>
    </w:p>
    <w:p w14:paraId="123F3EB2" w14:textId="7386DE6A" w:rsidR="00A42B28" w:rsidRDefault="00A42B28">
      <w:pPr>
        <w:pStyle w:val="TOC1"/>
        <w:tabs>
          <w:tab w:val="left" w:pos="1680"/>
          <w:tab w:val="right" w:leader="dot" w:pos="9075"/>
        </w:tabs>
        <w:rPr>
          <w:rFonts w:asciiTheme="minorHAnsi" w:eastAsiaTheme="minorEastAsia" w:hAnsiTheme="minorHAnsi" w:cstheme="minorBidi"/>
          <w:noProof/>
          <w:kern w:val="2"/>
          <w:sz w:val="24"/>
          <w:szCs w:val="24"/>
          <w14:ligatures w14:val="standardContextual"/>
        </w:rPr>
      </w:pPr>
      <w:r w:rsidRPr="00C12DB4">
        <w:rPr>
          <w:caps/>
          <w:noProof/>
        </w:rPr>
        <w:t>Appendix B -</w:t>
      </w:r>
      <w:r>
        <w:rPr>
          <w:rFonts w:asciiTheme="minorHAnsi" w:eastAsiaTheme="minorEastAsia" w:hAnsiTheme="minorHAnsi" w:cstheme="minorBidi"/>
          <w:noProof/>
          <w:kern w:val="2"/>
          <w:sz w:val="24"/>
          <w:szCs w:val="24"/>
          <w14:ligatures w14:val="standardContextual"/>
        </w:rPr>
        <w:tab/>
      </w:r>
      <w:r w:rsidRPr="00C12DB4">
        <w:rPr>
          <w:noProof/>
          <w:highlight w:val="cyan"/>
        </w:rPr>
        <w:t>X</w:t>
      </w:r>
      <w:r>
        <w:rPr>
          <w:noProof/>
        </w:rPr>
        <w:t>xxxx Yyyyy</w:t>
      </w:r>
      <w:r>
        <w:rPr>
          <w:noProof/>
        </w:rPr>
        <w:tab/>
      </w:r>
      <w:r>
        <w:rPr>
          <w:noProof/>
        </w:rPr>
        <w:fldChar w:fldCharType="begin"/>
      </w:r>
      <w:r>
        <w:rPr>
          <w:noProof/>
        </w:rPr>
        <w:instrText xml:space="preserve"> PAGEREF _Toc194592541 \h </w:instrText>
      </w:r>
      <w:r>
        <w:rPr>
          <w:noProof/>
        </w:rPr>
      </w:r>
      <w:r>
        <w:rPr>
          <w:noProof/>
        </w:rPr>
        <w:fldChar w:fldCharType="separate"/>
      </w:r>
      <w:r>
        <w:rPr>
          <w:noProof/>
        </w:rPr>
        <w:t>21</w:t>
      </w:r>
      <w:r>
        <w:rPr>
          <w:noProof/>
        </w:rPr>
        <w:fldChar w:fldCharType="end"/>
      </w:r>
    </w:p>
    <w:p w14:paraId="1F54DBE0" w14:textId="1AC8488E"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b.1</w:t>
      </w:r>
      <w:r>
        <w:rPr>
          <w:rFonts w:asciiTheme="minorHAnsi" w:eastAsiaTheme="minorEastAsia" w:hAnsiTheme="minorHAnsi" w:cstheme="minorBidi"/>
          <w:noProof/>
          <w:kern w:val="2"/>
          <w:sz w:val="24"/>
          <w:szCs w:val="24"/>
          <w14:ligatures w14:val="standardContextual"/>
        </w:rPr>
        <w:tab/>
      </w:r>
      <w:r>
        <w:rPr>
          <w:noProof/>
        </w:rPr>
        <w:t>A major section in Appendix B</w:t>
      </w:r>
      <w:r>
        <w:rPr>
          <w:noProof/>
        </w:rPr>
        <w:tab/>
      </w:r>
      <w:r>
        <w:rPr>
          <w:noProof/>
        </w:rPr>
        <w:fldChar w:fldCharType="begin"/>
      </w:r>
      <w:r>
        <w:rPr>
          <w:noProof/>
        </w:rPr>
        <w:instrText xml:space="preserve"> PAGEREF _Toc194592542 \h </w:instrText>
      </w:r>
      <w:r>
        <w:rPr>
          <w:noProof/>
        </w:rPr>
      </w:r>
      <w:r>
        <w:rPr>
          <w:noProof/>
        </w:rPr>
        <w:fldChar w:fldCharType="separate"/>
      </w:r>
      <w:r>
        <w:rPr>
          <w:noProof/>
        </w:rPr>
        <w:t>21</w:t>
      </w:r>
      <w:r>
        <w:rPr>
          <w:noProof/>
        </w:rPr>
        <w:fldChar w:fldCharType="end"/>
      </w:r>
    </w:p>
    <w:p w14:paraId="1583F678" w14:textId="779F02A8"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b.2</w:t>
      </w:r>
      <w:r>
        <w:rPr>
          <w:rFonts w:asciiTheme="minorHAnsi" w:eastAsiaTheme="minorEastAsia" w:hAnsiTheme="minorHAnsi" w:cstheme="minorBidi"/>
          <w:noProof/>
          <w:kern w:val="2"/>
          <w:sz w:val="24"/>
          <w:szCs w:val="24"/>
          <w14:ligatures w14:val="standardContextual"/>
        </w:rPr>
        <w:tab/>
      </w:r>
      <w:r>
        <w:rPr>
          <w:noProof/>
        </w:rPr>
        <w:t>Another major section in Appendix B</w:t>
      </w:r>
      <w:r>
        <w:rPr>
          <w:noProof/>
        </w:rPr>
        <w:tab/>
      </w:r>
      <w:r>
        <w:rPr>
          <w:noProof/>
        </w:rPr>
        <w:fldChar w:fldCharType="begin"/>
      </w:r>
      <w:r>
        <w:rPr>
          <w:noProof/>
        </w:rPr>
        <w:instrText xml:space="preserve"> PAGEREF _Toc194592543 \h </w:instrText>
      </w:r>
      <w:r>
        <w:rPr>
          <w:noProof/>
        </w:rPr>
      </w:r>
      <w:r>
        <w:rPr>
          <w:noProof/>
        </w:rPr>
        <w:fldChar w:fldCharType="separate"/>
      </w:r>
      <w:r>
        <w:rPr>
          <w:noProof/>
        </w:rPr>
        <w:t>21</w:t>
      </w:r>
      <w:r>
        <w:rPr>
          <w:noProof/>
        </w:rPr>
        <w:fldChar w:fldCharType="end"/>
      </w:r>
    </w:p>
    <w:p w14:paraId="0293281F" w14:textId="077AD8C6" w:rsidR="00A42B28" w:rsidRDefault="00A42B28">
      <w:pPr>
        <w:pStyle w:val="TOC2"/>
        <w:tabs>
          <w:tab w:val="left" w:pos="960"/>
          <w:tab w:val="right" w:leader="dot" w:pos="9075"/>
        </w:tabs>
        <w:rPr>
          <w:rFonts w:asciiTheme="minorHAnsi" w:eastAsiaTheme="minorEastAsia" w:hAnsiTheme="minorHAnsi" w:cstheme="minorBidi"/>
          <w:noProof/>
          <w:kern w:val="2"/>
          <w:sz w:val="24"/>
          <w:szCs w:val="24"/>
          <w14:ligatures w14:val="standardContextual"/>
        </w:rPr>
      </w:pPr>
      <w:r>
        <w:rPr>
          <w:noProof/>
        </w:rPr>
        <w:t>b.3</w:t>
      </w:r>
      <w:r>
        <w:rPr>
          <w:rFonts w:asciiTheme="minorHAnsi" w:eastAsiaTheme="minorEastAsia" w:hAnsiTheme="minorHAnsi" w:cstheme="minorBidi"/>
          <w:noProof/>
          <w:kern w:val="2"/>
          <w:sz w:val="24"/>
          <w:szCs w:val="24"/>
          <w14:ligatures w14:val="standardContextual"/>
        </w:rPr>
        <w:tab/>
      </w:r>
      <w:r>
        <w:rPr>
          <w:noProof/>
        </w:rPr>
        <w:t>More major sections in Appendix B</w:t>
      </w:r>
      <w:r>
        <w:rPr>
          <w:noProof/>
        </w:rPr>
        <w:tab/>
      </w:r>
      <w:r>
        <w:rPr>
          <w:noProof/>
        </w:rPr>
        <w:fldChar w:fldCharType="begin"/>
      </w:r>
      <w:r>
        <w:rPr>
          <w:noProof/>
        </w:rPr>
        <w:instrText xml:space="preserve"> PAGEREF _Toc194592544 \h </w:instrText>
      </w:r>
      <w:r>
        <w:rPr>
          <w:noProof/>
        </w:rPr>
      </w:r>
      <w:r>
        <w:rPr>
          <w:noProof/>
        </w:rPr>
        <w:fldChar w:fldCharType="separate"/>
      </w:r>
      <w:r>
        <w:rPr>
          <w:noProof/>
        </w:rPr>
        <w:t>21</w:t>
      </w:r>
      <w:r>
        <w:rPr>
          <w:noProof/>
        </w:rPr>
        <w:fldChar w:fldCharType="end"/>
      </w:r>
    </w:p>
    <w:p w14:paraId="37CED3EB" w14:textId="6276EE86" w:rsidR="0050378C" w:rsidRPr="00FD6355" w:rsidRDefault="00603F03" w:rsidP="00C02BBA">
      <w:r>
        <w:fldChar w:fldCharType="end"/>
      </w:r>
      <w:r w:rsidR="00B471B8">
        <w:br w:type="page"/>
      </w:r>
      <w:r w:rsidR="0050378C" w:rsidRPr="00A42B28">
        <w:rPr>
          <w:b/>
          <w:bCs/>
          <w:sz w:val="24"/>
          <w:szCs w:val="24"/>
        </w:rPr>
        <w:lastRenderedPageBreak/>
        <w:t>G</w:t>
      </w:r>
      <w:r w:rsidR="0050378C" w:rsidRPr="000C4F68">
        <w:rPr>
          <w:b/>
          <w:bCs/>
          <w:sz w:val="24"/>
          <w:szCs w:val="24"/>
        </w:rPr>
        <w:t xml:space="preserve">eneral </w:t>
      </w:r>
      <w:r w:rsidR="001C183A" w:rsidRPr="000C4F68">
        <w:rPr>
          <w:b/>
          <w:bCs/>
          <w:sz w:val="24"/>
          <w:szCs w:val="24"/>
        </w:rPr>
        <w:t>Notes (delete in your final submission)</w:t>
      </w:r>
      <w:r w:rsidR="0050378C" w:rsidRPr="000C4F68">
        <w:rPr>
          <w:b/>
          <w:bCs/>
          <w:sz w:val="24"/>
          <w:szCs w:val="24"/>
        </w:rPr>
        <w:t>:</w:t>
      </w:r>
    </w:p>
    <w:p w14:paraId="0C1999DD" w14:textId="58955E6A" w:rsidR="0050378C" w:rsidRDefault="0050378C" w:rsidP="00C02BBA">
      <w:pPr>
        <w:spacing w:before="120"/>
      </w:pPr>
      <w:r w:rsidRPr="0050378C">
        <w:t xml:space="preserve">The </w:t>
      </w:r>
      <w:r>
        <w:t>report</w:t>
      </w:r>
      <w:r w:rsidRPr="0050378C">
        <w:t xml:space="preserve"> should be written for a</w:t>
      </w:r>
      <w:r w:rsidR="001C183A">
        <w:t xml:space="preserve">n audience </w:t>
      </w:r>
      <w:r w:rsidR="00B55B12">
        <w:t xml:space="preserve">who </w:t>
      </w:r>
      <w:r w:rsidR="00461398">
        <w:t>is</w:t>
      </w:r>
      <w:r w:rsidR="00B55B12">
        <w:t xml:space="preserve"> knowledgeable and </w:t>
      </w:r>
      <w:r w:rsidRPr="0050378C">
        <w:t>technical</w:t>
      </w:r>
      <w:r w:rsidR="00B55B12">
        <w:t>ly</w:t>
      </w:r>
      <w:r w:rsidRPr="0050378C">
        <w:t xml:space="preserve"> </w:t>
      </w:r>
      <w:r>
        <w:t>proficien</w:t>
      </w:r>
      <w:r w:rsidR="00B55B12">
        <w:t>t</w:t>
      </w:r>
      <w:r w:rsidRPr="0050378C">
        <w:t xml:space="preserve"> </w:t>
      </w:r>
      <w:r w:rsidR="001C183A">
        <w:t xml:space="preserve">in your domain area </w:t>
      </w:r>
      <w:r w:rsidR="00B55B12">
        <w:t>but may</w:t>
      </w:r>
      <w:r w:rsidRPr="0050378C">
        <w:t xml:space="preserve"> not necessarily </w:t>
      </w:r>
      <w:r w:rsidR="00B55B12">
        <w:t xml:space="preserve">be </w:t>
      </w:r>
      <w:r w:rsidRPr="0050378C">
        <w:t xml:space="preserve">familiar with the </w:t>
      </w:r>
      <w:r w:rsidR="001C183A">
        <w:t>specifics addressed</w:t>
      </w:r>
      <w:r w:rsidR="001C183A" w:rsidRPr="001C183A">
        <w:t>.</w:t>
      </w:r>
      <w:r w:rsidR="00B55B12">
        <w:t xml:space="preserve"> The better reports are those that are </w:t>
      </w:r>
      <w:r w:rsidR="00B55B12" w:rsidRPr="00B55B12">
        <w:t xml:space="preserve">clear, easy </w:t>
      </w:r>
      <w:r w:rsidR="00B55B12">
        <w:t>to</w:t>
      </w:r>
      <w:r w:rsidR="00B55B12" w:rsidRPr="00B55B12">
        <w:t xml:space="preserve"> </w:t>
      </w:r>
      <w:r w:rsidR="00B55B12">
        <w:t>read</w:t>
      </w:r>
      <w:r w:rsidR="00B55B12" w:rsidRPr="00B55B12">
        <w:t xml:space="preserve">, </w:t>
      </w:r>
      <w:r w:rsidR="00B55B12">
        <w:t xml:space="preserve">flow coherently with unambiguous </w:t>
      </w:r>
      <w:r w:rsidR="00B55B12" w:rsidRPr="00B55B12">
        <w:t>explanations</w:t>
      </w:r>
      <w:r w:rsidR="00B55B12">
        <w:t xml:space="preserve"> </w:t>
      </w:r>
      <w:r w:rsidR="004858D4">
        <w:t>that use</w:t>
      </w:r>
      <w:r w:rsidR="00B55B12" w:rsidRPr="00B55B12">
        <w:t xml:space="preserve"> </w:t>
      </w:r>
      <w:r w:rsidR="00B55B12">
        <w:t xml:space="preserve">minimal </w:t>
      </w:r>
      <w:r w:rsidR="00B55B12" w:rsidRPr="00B55B12">
        <w:t xml:space="preserve">jargon, </w:t>
      </w:r>
      <w:r w:rsidR="004858D4">
        <w:t xml:space="preserve">take a critical perspective, are well-illustrated with diagrams and appropriate figures/tables </w:t>
      </w:r>
      <w:r w:rsidR="00B55B12" w:rsidRPr="00B55B12">
        <w:t xml:space="preserve">and </w:t>
      </w:r>
      <w:r w:rsidR="004858D4">
        <w:t>are sufficiently supported by evidence from the literature and implementation</w:t>
      </w:r>
      <w:r w:rsidR="00B55B12" w:rsidRPr="00B55B12">
        <w:t>.</w:t>
      </w:r>
      <w:r w:rsidR="004858D4">
        <w:t xml:space="preserve"> </w:t>
      </w:r>
      <w:r w:rsidR="00B55B12" w:rsidRPr="00B55B12">
        <w:t xml:space="preserve">Writing </w:t>
      </w:r>
      <w:r w:rsidR="004858D4">
        <w:t>a good comprehensive report</w:t>
      </w:r>
      <w:r w:rsidR="00B55B12" w:rsidRPr="00B55B12">
        <w:t xml:space="preserve"> takes</w:t>
      </w:r>
      <w:r w:rsidR="004858D4">
        <w:t xml:space="preserve"> time and</w:t>
      </w:r>
      <w:r w:rsidR="00B55B12" w:rsidRPr="00B55B12">
        <w:t xml:space="preserve"> careful planning and time. </w:t>
      </w:r>
      <w:r w:rsidR="004858D4" w:rsidRPr="004F3CB6">
        <w:rPr>
          <w:b/>
          <w:bCs/>
        </w:rPr>
        <w:t xml:space="preserve">Aim to spend at least four weeks </w:t>
      </w:r>
      <w:r w:rsidR="004F3CB6">
        <w:rPr>
          <w:b/>
          <w:bCs/>
        </w:rPr>
        <w:t>writing your final report</w:t>
      </w:r>
      <w:r w:rsidR="004858D4">
        <w:t xml:space="preserve">. Your contextual report will form the basis for this </w:t>
      </w:r>
      <w:r w:rsidR="002B48BE">
        <w:t>report,</w:t>
      </w:r>
      <w:r w:rsidR="004858D4">
        <w:t xml:space="preserve"> and you may build on the literature review and design chapters you have already written.</w:t>
      </w:r>
    </w:p>
    <w:p w14:paraId="22EC2B96" w14:textId="75CD67AE" w:rsidR="008D3D48" w:rsidRDefault="008D3D48" w:rsidP="00C02BBA">
      <w:pPr>
        <w:spacing w:before="120"/>
      </w:pPr>
      <w:r w:rsidRPr="0025046A">
        <w:t>A final project report is approximately 1</w:t>
      </w:r>
      <w:r>
        <w:t>0</w:t>
      </w:r>
      <w:r w:rsidRPr="0025046A">
        <w:t>,000</w:t>
      </w:r>
      <w:r>
        <w:t xml:space="preserve"> – 12,000</w:t>
      </w:r>
      <w:r w:rsidRPr="0025046A">
        <w:t xml:space="preserve"> words</w:t>
      </w:r>
      <w:r>
        <w:t xml:space="preserve"> with an allowance of +/-10%.</w:t>
      </w:r>
      <w:r w:rsidRPr="0025046A">
        <w:t xml:space="preserve"> </w:t>
      </w:r>
      <w:r w:rsidR="00D47EAA">
        <w:t>You</w:t>
      </w:r>
      <w:r w:rsidR="00D47EAA" w:rsidRPr="0025046A">
        <w:t xml:space="preserve"> must include a word </w:t>
      </w:r>
      <w:r w:rsidR="00D47EAA">
        <w:t>c</w:t>
      </w:r>
      <w:r w:rsidR="00D47EAA" w:rsidRPr="0025046A">
        <w:t>ount</w:t>
      </w:r>
      <w:r w:rsidR="00D47EAA">
        <w:t xml:space="preserve"> on the cover page</w:t>
      </w:r>
      <w:r w:rsidR="00D47EAA" w:rsidRPr="0025046A">
        <w:t xml:space="preserve">. </w:t>
      </w:r>
      <w:r w:rsidRPr="0025046A">
        <w:t xml:space="preserve">It is acceptable to </w:t>
      </w:r>
      <w:r>
        <w:t>include relevant</w:t>
      </w:r>
      <w:r w:rsidRPr="0025046A">
        <w:t xml:space="preserve"> material in appendi</w:t>
      </w:r>
      <w:r>
        <w:t>c</w:t>
      </w:r>
      <w:r w:rsidRPr="0025046A">
        <w:t>es,</w:t>
      </w:r>
      <w:r>
        <w:t xml:space="preserve"> but you must refer to them, where relevant, in the body of the report</w:t>
      </w:r>
      <w:r w:rsidRPr="0025046A">
        <w:t>.</w:t>
      </w:r>
      <w:r>
        <w:t xml:space="preserve"> The abstract, acknowledgement, </w:t>
      </w:r>
      <w:proofErr w:type="spellStart"/>
      <w:r>
        <w:t>ToC</w:t>
      </w:r>
      <w:proofErr w:type="spellEnd"/>
      <w:r>
        <w:t>/ToF/</w:t>
      </w:r>
      <w:proofErr w:type="spellStart"/>
      <w:r>
        <w:t>ToT</w:t>
      </w:r>
      <w:proofErr w:type="spellEnd"/>
      <w:r>
        <w:t>, tables/figures/captions, references and appendices are all excluded from the word count.</w:t>
      </w:r>
    </w:p>
    <w:p w14:paraId="04BE5FDA" w14:textId="2A34921E" w:rsidR="003A4415" w:rsidRPr="003A4415" w:rsidRDefault="003A4415" w:rsidP="00C02BBA">
      <w:pPr>
        <w:spacing w:before="120"/>
        <w:rPr>
          <w:b/>
          <w:bCs/>
        </w:rPr>
      </w:pPr>
      <w:r w:rsidRPr="003A4415">
        <w:rPr>
          <w:b/>
          <w:bCs/>
        </w:rPr>
        <w:t>Layout</w:t>
      </w:r>
      <w:r>
        <w:rPr>
          <w:b/>
          <w:bCs/>
        </w:rPr>
        <w:t xml:space="preserve"> and Presentation</w:t>
      </w:r>
    </w:p>
    <w:p w14:paraId="5D146A61" w14:textId="6D315049" w:rsidR="00CD4782" w:rsidRDefault="001C183A" w:rsidP="00C02BBA">
      <w:pPr>
        <w:spacing w:before="120"/>
        <w:ind w:left="142"/>
      </w:pPr>
      <w:r w:rsidRPr="00AF373D">
        <w:t>The report should be divided into chapters</w:t>
      </w:r>
      <w:r w:rsidR="00FE4CCA">
        <w:t>,</w:t>
      </w:r>
      <w:r w:rsidRPr="00AF373D">
        <w:t xml:space="preserve"> each of which may be divided into</w:t>
      </w:r>
      <w:r>
        <w:t xml:space="preserve"> </w:t>
      </w:r>
      <w:r w:rsidRPr="00AF373D">
        <w:t>sections</w:t>
      </w:r>
      <w:r w:rsidR="00FE4CCA">
        <w:t>,</w:t>
      </w:r>
      <w:r w:rsidRPr="00AF373D">
        <w:t xml:space="preserve"> which</w:t>
      </w:r>
      <w:r w:rsidR="00CD4782">
        <w:t xml:space="preserve"> again</w:t>
      </w:r>
      <w:r w:rsidRPr="00AF373D">
        <w:t xml:space="preserve"> may be divided into subsections and so on. </w:t>
      </w:r>
      <w:r w:rsidRPr="001C183A">
        <w:t xml:space="preserve">In the body of the report, </w:t>
      </w:r>
      <w:r w:rsidRPr="000C4F68">
        <w:rPr>
          <w:b/>
          <w:bCs/>
        </w:rPr>
        <w:t>each chapter should start on a new page</w:t>
      </w:r>
      <w:r w:rsidRPr="001C183A">
        <w:t xml:space="preserve">. </w:t>
      </w:r>
      <w:r w:rsidR="003A4415">
        <w:t>Specific topics may</w:t>
      </w:r>
      <w:r w:rsidRPr="001C183A">
        <w:t xml:space="preserve"> have one or more chapters devoted to them.</w:t>
      </w:r>
      <w:r w:rsidR="00FE4CCA">
        <w:t xml:space="preserve"> </w:t>
      </w:r>
    </w:p>
    <w:p w14:paraId="59E19BF0" w14:textId="77777777" w:rsidR="00C90058" w:rsidRDefault="00CD4782" w:rsidP="00C02BBA">
      <w:pPr>
        <w:spacing w:before="120"/>
        <w:ind w:left="142"/>
      </w:pPr>
      <w:r w:rsidRPr="001C183A">
        <w:t xml:space="preserve">Chapter headings should appear more important than section headings. </w:t>
      </w:r>
      <w:r w:rsidR="00FE4CCA">
        <w:t>U</w:t>
      </w:r>
      <w:r w:rsidR="00C83B2A">
        <w:t xml:space="preserve">se the styles </w:t>
      </w:r>
      <w:r>
        <w:t>"</w:t>
      </w:r>
      <w:r w:rsidR="00C83B2A" w:rsidRPr="00166B4E">
        <w:rPr>
          <w:rStyle w:val="Emphasis"/>
        </w:rPr>
        <w:t>Heading 1</w:t>
      </w:r>
      <w:bookmarkStart w:id="17" w:name="_Hlk194510461"/>
      <w:r w:rsidRPr="00CD4782">
        <w:rPr>
          <w:rStyle w:val="Emphasis"/>
          <w:i w:val="0"/>
          <w:iCs w:val="0"/>
        </w:rPr>
        <w:t>"</w:t>
      </w:r>
      <w:bookmarkEnd w:id="17"/>
      <w:r w:rsidR="00C83B2A" w:rsidRPr="00166B4E">
        <w:rPr>
          <w:rStyle w:val="Emphasis"/>
        </w:rPr>
        <w:t xml:space="preserve">, </w:t>
      </w:r>
      <w:r w:rsidRPr="00CD4782">
        <w:rPr>
          <w:rStyle w:val="Emphasis"/>
          <w:i w:val="0"/>
          <w:iCs w:val="0"/>
        </w:rPr>
        <w:t>"</w:t>
      </w:r>
      <w:r w:rsidR="003374DB" w:rsidRPr="00166B4E">
        <w:rPr>
          <w:rStyle w:val="Emphasis"/>
        </w:rPr>
        <w:t>H</w:t>
      </w:r>
      <w:r w:rsidR="00C83B2A" w:rsidRPr="00166B4E">
        <w:rPr>
          <w:rStyle w:val="Emphasis"/>
        </w:rPr>
        <w:t>eading 2</w:t>
      </w:r>
      <w:r w:rsidRPr="00CD4782">
        <w:rPr>
          <w:rStyle w:val="Emphasis"/>
          <w:i w:val="0"/>
          <w:iCs w:val="0"/>
        </w:rPr>
        <w:t>"</w:t>
      </w:r>
      <w:r w:rsidR="00FE4CCA" w:rsidRPr="00FE4CCA">
        <w:rPr>
          <w:rStyle w:val="Emphasis"/>
          <w:i w:val="0"/>
          <w:iCs w:val="0"/>
        </w:rPr>
        <w:t>,</w:t>
      </w:r>
      <w:r w:rsidR="00FE4CCA">
        <w:rPr>
          <w:rStyle w:val="Emphasis"/>
          <w:i w:val="0"/>
          <w:iCs w:val="0"/>
        </w:rPr>
        <w:t xml:space="preserve"> </w:t>
      </w:r>
      <w:r w:rsidR="00FE4CCA" w:rsidRPr="00FE4CCA">
        <w:rPr>
          <w:rStyle w:val="Emphasis"/>
          <w:i w:val="0"/>
          <w:iCs w:val="0"/>
        </w:rPr>
        <w:t>and</w:t>
      </w:r>
      <w:r w:rsidR="00C83B2A" w:rsidRPr="00166B4E">
        <w:rPr>
          <w:rStyle w:val="Emphasis"/>
        </w:rPr>
        <w:t xml:space="preserve"> </w:t>
      </w:r>
      <w:r w:rsidRPr="00CD4782">
        <w:rPr>
          <w:rStyle w:val="Emphasis"/>
          <w:i w:val="0"/>
          <w:iCs w:val="0"/>
        </w:rPr>
        <w:t>"</w:t>
      </w:r>
      <w:r w:rsidR="00C83B2A" w:rsidRPr="00166B4E">
        <w:rPr>
          <w:rStyle w:val="Emphasis"/>
        </w:rPr>
        <w:t>Heading 3</w:t>
      </w:r>
      <w:r w:rsidRPr="00CD4782">
        <w:rPr>
          <w:rStyle w:val="Emphasis"/>
          <w:i w:val="0"/>
          <w:iCs w:val="0"/>
        </w:rPr>
        <w:t>"</w:t>
      </w:r>
      <w:r w:rsidR="00C83B2A">
        <w:t xml:space="preserve"> for the main body of the report. </w:t>
      </w:r>
      <w:r w:rsidR="00FE4CCA">
        <w:t>U</w:t>
      </w:r>
      <w:r w:rsidR="00C83B2A">
        <w:t xml:space="preserve">se </w:t>
      </w:r>
      <w:r w:rsidRPr="00CD4782">
        <w:rPr>
          <w:rStyle w:val="Emphasis"/>
          <w:i w:val="0"/>
          <w:iCs w:val="0"/>
        </w:rPr>
        <w:t>"</w:t>
      </w:r>
      <w:r w:rsidR="00C83B2A" w:rsidRPr="00166B4E">
        <w:rPr>
          <w:rStyle w:val="Emphasis"/>
        </w:rPr>
        <w:t>Headings others</w:t>
      </w:r>
      <w:r w:rsidRPr="00CD4782">
        <w:rPr>
          <w:rStyle w:val="Emphasis"/>
          <w:i w:val="0"/>
          <w:iCs w:val="0"/>
        </w:rPr>
        <w:t>"</w:t>
      </w:r>
      <w:r w:rsidR="00C83B2A">
        <w:t xml:space="preserve"> for the abstract, </w:t>
      </w:r>
      <w:r w:rsidR="00FE4CCA">
        <w:t>acknowledgements,</w:t>
      </w:r>
      <w:r w:rsidR="00C83B2A">
        <w:t xml:space="preserve"> etc.</w:t>
      </w:r>
      <w:r w:rsidR="003374DB">
        <w:t xml:space="preserve"> </w:t>
      </w:r>
      <w:r w:rsidR="00FE4CCA">
        <w:t>and</w:t>
      </w:r>
      <w:r w:rsidR="003374DB">
        <w:t xml:space="preserve"> </w:t>
      </w:r>
      <w:r w:rsidRPr="00CD4782">
        <w:rPr>
          <w:rStyle w:val="Emphasis"/>
          <w:i w:val="0"/>
          <w:iCs w:val="0"/>
        </w:rPr>
        <w:t>"</w:t>
      </w:r>
      <w:r w:rsidR="003374DB" w:rsidRPr="00166B4E">
        <w:rPr>
          <w:rStyle w:val="Emphasis"/>
        </w:rPr>
        <w:t xml:space="preserve">Headings </w:t>
      </w:r>
      <w:r w:rsidR="00166B4E" w:rsidRPr="00166B4E">
        <w:rPr>
          <w:rStyle w:val="Emphasis"/>
        </w:rPr>
        <w:t xml:space="preserve">for </w:t>
      </w:r>
      <w:r w:rsidR="003374DB" w:rsidRPr="00166B4E">
        <w:rPr>
          <w:rStyle w:val="Emphasis"/>
        </w:rPr>
        <w:t>appendices</w:t>
      </w:r>
      <w:r w:rsidRPr="00CD4782">
        <w:rPr>
          <w:rStyle w:val="Emphasis"/>
          <w:i w:val="0"/>
          <w:iCs w:val="0"/>
        </w:rPr>
        <w:t>"</w:t>
      </w:r>
      <w:r w:rsidR="003374DB">
        <w:t xml:space="preserve"> style for the appendices.</w:t>
      </w:r>
      <w:r>
        <w:t xml:space="preserve"> </w:t>
      </w:r>
    </w:p>
    <w:p w14:paraId="142D2C1B" w14:textId="63C36409" w:rsidR="001B0BA0" w:rsidRDefault="00193CB1" w:rsidP="00C02BBA">
      <w:pPr>
        <w:spacing w:before="120"/>
        <w:ind w:left="142"/>
      </w:pPr>
      <w:r>
        <w:t xml:space="preserve">Chapters should be numbered </w:t>
      </w:r>
      <w:r w:rsidR="00CD4782">
        <w:t xml:space="preserve">as </w:t>
      </w:r>
      <w:r>
        <w:t>1,</w:t>
      </w:r>
      <w:r w:rsidR="00FE4CCA">
        <w:t xml:space="preserve"> </w:t>
      </w:r>
      <w:r>
        <w:t>2,</w:t>
      </w:r>
      <w:r w:rsidR="00FE4CCA">
        <w:t xml:space="preserve"> </w:t>
      </w:r>
      <w:r>
        <w:t>…</w:t>
      </w:r>
      <w:r w:rsidR="00FE4CCA">
        <w:t>,</w:t>
      </w:r>
      <w:r>
        <w:t xml:space="preserve"> each section sub-numbered </w:t>
      </w:r>
      <w:r w:rsidR="00CD4782">
        <w:t xml:space="preserve">as </w:t>
      </w:r>
      <w:r>
        <w:t>2.1, 2.2,</w:t>
      </w:r>
      <w:r w:rsidR="00FE4CCA">
        <w:t xml:space="preserve"> </w:t>
      </w:r>
      <w:r>
        <w:t>2.3…</w:t>
      </w:r>
      <w:r w:rsidR="00FE4CCA">
        <w:t xml:space="preserve"> and</w:t>
      </w:r>
      <w:r>
        <w:t xml:space="preserve"> </w:t>
      </w:r>
      <w:r w:rsidR="00CD4782">
        <w:t>f</w:t>
      </w:r>
      <w:r>
        <w:t>urther decomposition into subsections numbered</w:t>
      </w:r>
      <w:r w:rsidR="00CD4782">
        <w:t xml:space="preserve"> as </w:t>
      </w:r>
      <w:r>
        <w:t>2.2.1, 2.2.2,</w:t>
      </w:r>
      <w:r w:rsidR="001B0BA0">
        <w:t xml:space="preserve"> </w:t>
      </w:r>
      <w:r>
        <w:t xml:space="preserve">2.2.3 and so on. </w:t>
      </w:r>
      <w:r w:rsidR="00CD4782">
        <w:t>T</w:t>
      </w:r>
      <w:r>
        <w:t>he contents page should list the most significant of these.</w:t>
      </w:r>
      <w:r w:rsidR="003374DB">
        <w:t xml:space="preserve"> This will be done automatically if you use styles.</w:t>
      </w:r>
      <w:r w:rsidR="00EE6CC8">
        <w:t xml:space="preserve"> </w:t>
      </w:r>
    </w:p>
    <w:p w14:paraId="683E87D2" w14:textId="3439EB33" w:rsidR="003A4415" w:rsidRPr="003A4415" w:rsidRDefault="003A4415" w:rsidP="00C02BBA">
      <w:pPr>
        <w:spacing w:before="120"/>
        <w:rPr>
          <w:b/>
          <w:bCs/>
        </w:rPr>
      </w:pPr>
      <w:r>
        <w:rPr>
          <w:b/>
          <w:bCs/>
        </w:rPr>
        <w:t>Report Structure</w:t>
      </w:r>
    </w:p>
    <w:p w14:paraId="6A8E03E6" w14:textId="2DFB949F" w:rsidR="000C4F68" w:rsidRPr="000C4F68" w:rsidRDefault="000C4F68" w:rsidP="003A4415">
      <w:pPr>
        <w:spacing w:line="240" w:lineRule="auto"/>
        <w:ind w:left="142"/>
      </w:pPr>
      <w:r>
        <w:t>T</w:t>
      </w:r>
      <w:r w:rsidRPr="000C4F68">
        <w:t xml:space="preserve">he top-level structure of </w:t>
      </w:r>
      <w:r>
        <w:t>your report should include at least the following</w:t>
      </w:r>
      <w:r w:rsidRPr="000C4F68">
        <w:t>:</w:t>
      </w:r>
    </w:p>
    <w:p w14:paraId="65387DE5" w14:textId="35165B74" w:rsidR="000C4F68" w:rsidRPr="000C4F68" w:rsidRDefault="000C4F68" w:rsidP="00303072">
      <w:pPr>
        <w:numPr>
          <w:ilvl w:val="0"/>
          <w:numId w:val="34"/>
        </w:numPr>
        <w:tabs>
          <w:tab w:val="clear" w:pos="720"/>
        </w:tabs>
        <w:spacing w:line="240" w:lineRule="auto"/>
        <w:ind w:left="851" w:hanging="284"/>
      </w:pPr>
      <w:r>
        <w:t>Title</w:t>
      </w:r>
      <w:r w:rsidRPr="000C4F68">
        <w:t xml:space="preserve"> page</w:t>
      </w:r>
    </w:p>
    <w:p w14:paraId="4342B73F" w14:textId="1543B889" w:rsidR="000C4F68" w:rsidRPr="000C4F68" w:rsidRDefault="000C4F68" w:rsidP="00303072">
      <w:pPr>
        <w:numPr>
          <w:ilvl w:val="0"/>
          <w:numId w:val="34"/>
        </w:numPr>
        <w:tabs>
          <w:tab w:val="clear" w:pos="720"/>
        </w:tabs>
        <w:spacing w:line="240" w:lineRule="auto"/>
        <w:ind w:left="851" w:hanging="284"/>
      </w:pPr>
      <w:r w:rsidRPr="000C4F68">
        <w:t xml:space="preserve">Declaration of </w:t>
      </w:r>
      <w:r>
        <w:t>AI Use</w:t>
      </w:r>
    </w:p>
    <w:p w14:paraId="717CCBCB" w14:textId="6580CC9E" w:rsidR="000C4F68" w:rsidRPr="000C4F68" w:rsidRDefault="000C4F68" w:rsidP="00303072">
      <w:pPr>
        <w:numPr>
          <w:ilvl w:val="0"/>
          <w:numId w:val="34"/>
        </w:numPr>
        <w:tabs>
          <w:tab w:val="clear" w:pos="720"/>
        </w:tabs>
        <w:spacing w:line="240" w:lineRule="auto"/>
        <w:ind w:left="851" w:hanging="284"/>
      </w:pPr>
      <w:r>
        <w:t>Abstract</w:t>
      </w:r>
    </w:p>
    <w:p w14:paraId="3FB03A83" w14:textId="77777777" w:rsidR="009821F2" w:rsidRDefault="000C4F68" w:rsidP="00303072">
      <w:pPr>
        <w:numPr>
          <w:ilvl w:val="0"/>
          <w:numId w:val="34"/>
        </w:numPr>
        <w:tabs>
          <w:tab w:val="clear" w:pos="720"/>
        </w:tabs>
        <w:spacing w:line="240" w:lineRule="auto"/>
        <w:ind w:left="851" w:hanging="284"/>
      </w:pPr>
      <w:r w:rsidRPr="000C4F68">
        <w:t>Table of contents</w:t>
      </w:r>
      <w:r w:rsidR="009821F2">
        <w:t xml:space="preserve"> </w:t>
      </w:r>
    </w:p>
    <w:p w14:paraId="5BA317C4" w14:textId="4EC180C3" w:rsidR="000C4F68" w:rsidRPr="000C4F68" w:rsidRDefault="009821F2" w:rsidP="00303072">
      <w:pPr>
        <w:numPr>
          <w:ilvl w:val="0"/>
          <w:numId w:val="34"/>
        </w:numPr>
        <w:tabs>
          <w:tab w:val="clear" w:pos="720"/>
        </w:tabs>
        <w:spacing w:line="240" w:lineRule="auto"/>
        <w:ind w:left="851" w:hanging="284"/>
      </w:pPr>
      <w:r>
        <w:t>Tables of figures/tables/</w:t>
      </w:r>
      <w:r w:rsidR="005F529D">
        <w:t>glossary</w:t>
      </w:r>
    </w:p>
    <w:p w14:paraId="1AD39F22" w14:textId="77777777" w:rsidR="000C4F68" w:rsidRPr="000C4F68" w:rsidRDefault="000C4F68" w:rsidP="00303072">
      <w:pPr>
        <w:numPr>
          <w:ilvl w:val="0"/>
          <w:numId w:val="34"/>
        </w:numPr>
        <w:tabs>
          <w:tab w:val="clear" w:pos="720"/>
        </w:tabs>
        <w:spacing w:line="240" w:lineRule="auto"/>
        <w:ind w:left="851" w:hanging="284"/>
      </w:pPr>
      <w:r w:rsidRPr="000C4F68">
        <w:t>Chapter 1: Introduction</w:t>
      </w:r>
    </w:p>
    <w:p w14:paraId="438CA887" w14:textId="7F9E7DE9" w:rsidR="000C4F68" w:rsidRPr="000C4F68" w:rsidRDefault="000C4F68" w:rsidP="00303072">
      <w:pPr>
        <w:numPr>
          <w:ilvl w:val="0"/>
          <w:numId w:val="34"/>
        </w:numPr>
        <w:tabs>
          <w:tab w:val="clear" w:pos="720"/>
        </w:tabs>
        <w:spacing w:line="240" w:lineRule="auto"/>
        <w:ind w:left="851" w:hanging="284"/>
      </w:pPr>
      <w:r w:rsidRPr="000C4F68">
        <w:t xml:space="preserve">Chapter 2: </w:t>
      </w:r>
      <w:r>
        <w:t>Literature Review</w:t>
      </w:r>
    </w:p>
    <w:p w14:paraId="549E3772" w14:textId="0AAB32C7" w:rsidR="000C4F68" w:rsidRDefault="000C4F68" w:rsidP="00303072">
      <w:pPr>
        <w:numPr>
          <w:ilvl w:val="0"/>
          <w:numId w:val="34"/>
        </w:numPr>
        <w:tabs>
          <w:tab w:val="clear" w:pos="720"/>
        </w:tabs>
        <w:spacing w:line="240" w:lineRule="auto"/>
        <w:ind w:left="851" w:hanging="284"/>
      </w:pPr>
      <w:r w:rsidRPr="000C4F68">
        <w:t xml:space="preserve">Chapter 3: </w:t>
      </w:r>
      <w:r>
        <w:t>Requirements Analysis</w:t>
      </w:r>
      <w:r w:rsidR="000F49B6">
        <w:t xml:space="preserve"> and Design</w:t>
      </w:r>
    </w:p>
    <w:p w14:paraId="062A2055" w14:textId="37EA1780" w:rsidR="000C4F68" w:rsidRPr="000C4F68" w:rsidRDefault="000C4F68" w:rsidP="00303072">
      <w:pPr>
        <w:numPr>
          <w:ilvl w:val="0"/>
          <w:numId w:val="34"/>
        </w:numPr>
        <w:tabs>
          <w:tab w:val="clear" w:pos="720"/>
        </w:tabs>
        <w:spacing w:line="240" w:lineRule="auto"/>
        <w:ind w:left="851" w:hanging="284"/>
      </w:pPr>
      <w:r>
        <w:t xml:space="preserve">Chapter 4: </w:t>
      </w:r>
      <w:r w:rsidR="007A7CF0">
        <w:t>Implementation</w:t>
      </w:r>
    </w:p>
    <w:p w14:paraId="192715D4" w14:textId="094181C5" w:rsidR="000C4F68" w:rsidRDefault="000C4F68" w:rsidP="00303072">
      <w:pPr>
        <w:numPr>
          <w:ilvl w:val="0"/>
          <w:numId w:val="34"/>
        </w:numPr>
        <w:tabs>
          <w:tab w:val="clear" w:pos="720"/>
        </w:tabs>
        <w:spacing w:line="240" w:lineRule="auto"/>
        <w:ind w:left="851" w:hanging="284"/>
      </w:pPr>
      <w:r w:rsidRPr="000C4F68">
        <w:t xml:space="preserve">Chapter </w:t>
      </w:r>
      <w:r w:rsidR="007A7CF0">
        <w:t>5</w:t>
      </w:r>
      <w:r w:rsidRPr="000C4F68">
        <w:t xml:space="preserve">: </w:t>
      </w:r>
      <w:r w:rsidR="007A7CF0">
        <w:t xml:space="preserve">Results and </w:t>
      </w:r>
      <w:r w:rsidRPr="000C4F68">
        <w:t>Evaluation</w:t>
      </w:r>
    </w:p>
    <w:p w14:paraId="0C098814" w14:textId="65B56C06" w:rsidR="007A7CF0" w:rsidRPr="000C4F68" w:rsidRDefault="007A7CF0" w:rsidP="00303072">
      <w:pPr>
        <w:numPr>
          <w:ilvl w:val="0"/>
          <w:numId w:val="34"/>
        </w:numPr>
        <w:tabs>
          <w:tab w:val="clear" w:pos="720"/>
        </w:tabs>
        <w:spacing w:line="240" w:lineRule="auto"/>
        <w:ind w:left="851" w:hanging="284"/>
      </w:pPr>
      <w:r w:rsidRPr="000C4F68">
        <w:t xml:space="preserve">Chapter </w:t>
      </w:r>
      <w:r>
        <w:t>6</w:t>
      </w:r>
      <w:r w:rsidRPr="000C4F68">
        <w:t xml:space="preserve">: </w:t>
      </w:r>
      <w:r>
        <w:t xml:space="preserve">Legal, Social, Ethical, </w:t>
      </w:r>
      <w:r w:rsidR="004207C6">
        <w:t>and Professional</w:t>
      </w:r>
    </w:p>
    <w:p w14:paraId="0B7D1B4B" w14:textId="1D051B7D" w:rsidR="000C4F68" w:rsidRPr="000C4F68" w:rsidRDefault="000C4F68" w:rsidP="00303072">
      <w:pPr>
        <w:numPr>
          <w:ilvl w:val="0"/>
          <w:numId w:val="34"/>
        </w:numPr>
        <w:tabs>
          <w:tab w:val="clear" w:pos="720"/>
        </w:tabs>
        <w:spacing w:line="240" w:lineRule="auto"/>
        <w:ind w:left="851" w:hanging="284"/>
      </w:pPr>
      <w:r w:rsidRPr="000C4F68">
        <w:t xml:space="preserve">Chapter </w:t>
      </w:r>
      <w:r w:rsidR="007A7CF0">
        <w:t>7</w:t>
      </w:r>
      <w:r w:rsidRPr="000C4F68">
        <w:t>: Conclusions</w:t>
      </w:r>
    </w:p>
    <w:p w14:paraId="598CC557" w14:textId="5630B892" w:rsidR="000C4F68" w:rsidRPr="000C4F68" w:rsidRDefault="007A7CF0" w:rsidP="00303072">
      <w:pPr>
        <w:numPr>
          <w:ilvl w:val="0"/>
          <w:numId w:val="34"/>
        </w:numPr>
        <w:tabs>
          <w:tab w:val="clear" w:pos="720"/>
        </w:tabs>
        <w:spacing w:line="240" w:lineRule="auto"/>
        <w:ind w:left="851" w:hanging="284"/>
      </w:pPr>
      <w:r>
        <w:t>References</w:t>
      </w:r>
    </w:p>
    <w:p w14:paraId="348C016C" w14:textId="4B4D2EF2" w:rsidR="000C4F68" w:rsidRDefault="004207C6" w:rsidP="00303072">
      <w:pPr>
        <w:numPr>
          <w:ilvl w:val="0"/>
          <w:numId w:val="34"/>
        </w:numPr>
        <w:tabs>
          <w:tab w:val="clear" w:pos="720"/>
        </w:tabs>
        <w:spacing w:line="240" w:lineRule="auto"/>
        <w:ind w:left="851" w:hanging="284"/>
      </w:pPr>
      <w:r>
        <w:t xml:space="preserve">Appendix A - </w:t>
      </w:r>
      <w:r w:rsidR="000C4F68" w:rsidRPr="000C4F68">
        <w:t>Project Proposal</w:t>
      </w:r>
    </w:p>
    <w:p w14:paraId="338DBCE6" w14:textId="1D359459" w:rsidR="004207C6" w:rsidRPr="000C4F68" w:rsidRDefault="004207C6" w:rsidP="00303072">
      <w:pPr>
        <w:numPr>
          <w:ilvl w:val="0"/>
          <w:numId w:val="34"/>
        </w:numPr>
        <w:tabs>
          <w:tab w:val="clear" w:pos="720"/>
        </w:tabs>
        <w:ind w:left="851" w:hanging="284"/>
      </w:pPr>
      <w:r w:rsidRPr="000C4F68">
        <w:t>Appendices</w:t>
      </w:r>
    </w:p>
    <w:p w14:paraId="15FE7509" w14:textId="2072583C" w:rsidR="002B48BE" w:rsidRDefault="000C4F68" w:rsidP="00C02BBA">
      <w:pPr>
        <w:spacing w:before="120"/>
      </w:pPr>
      <w:r w:rsidRPr="000C4F68">
        <w:lastRenderedPageBreak/>
        <w:t xml:space="preserve">It is not the intention of the </w:t>
      </w:r>
      <w:r w:rsidR="004207C6">
        <w:t>template</w:t>
      </w:r>
      <w:r w:rsidRPr="000C4F68">
        <w:t xml:space="preserve"> to constrain </w:t>
      </w:r>
      <w:r w:rsidR="004207C6">
        <w:t>your reports</w:t>
      </w:r>
      <w:r w:rsidRPr="000C4F68">
        <w:t xml:space="preserve">. </w:t>
      </w:r>
      <w:r w:rsidR="004207C6">
        <w:t>The content</w:t>
      </w:r>
      <w:r w:rsidR="003A4415">
        <w:t>,</w:t>
      </w:r>
      <w:r w:rsidR="004207C6">
        <w:t xml:space="preserve"> and consequently the chapters</w:t>
      </w:r>
      <w:r w:rsidR="003A4415">
        <w:t>,</w:t>
      </w:r>
      <w:r w:rsidR="004207C6">
        <w:t xml:space="preserve"> may vary for different projects. However, at the very least, your report must include this top-level </w:t>
      </w:r>
      <w:r w:rsidR="00F07038">
        <w:t>structure,</w:t>
      </w:r>
      <w:r w:rsidR="004207C6">
        <w:t xml:space="preserve"> and the details outlined below.</w:t>
      </w:r>
      <w:r w:rsidR="00303072">
        <w:t xml:space="preserve"> </w:t>
      </w:r>
      <w:r w:rsidR="00303072" w:rsidRPr="00BF791D">
        <w:t xml:space="preserve">Each project is </w:t>
      </w:r>
      <w:r w:rsidR="00303072">
        <w:t>unique</w:t>
      </w:r>
      <w:r w:rsidR="00303072" w:rsidRPr="00BF791D">
        <w:t xml:space="preserve">, so </w:t>
      </w:r>
      <w:r w:rsidR="00303072">
        <w:t>you should</w:t>
      </w:r>
      <w:r w:rsidR="00303072" w:rsidRPr="00BF791D">
        <w:t xml:space="preserve"> seek </w:t>
      </w:r>
      <w:r w:rsidR="00303072">
        <w:t xml:space="preserve">your supervisor’s </w:t>
      </w:r>
      <w:r w:rsidR="00303072" w:rsidRPr="00BF791D">
        <w:t xml:space="preserve">guidance </w:t>
      </w:r>
      <w:r w:rsidR="00303072">
        <w:t>on organising</w:t>
      </w:r>
      <w:r w:rsidR="00303072" w:rsidRPr="00BF791D">
        <w:t xml:space="preserve"> your report and its content</w:t>
      </w:r>
      <w:r w:rsidR="00C90058">
        <w:t>,</w:t>
      </w:r>
      <w:r w:rsidR="00303072">
        <w:t xml:space="preserve"> considering the nature of your project</w:t>
      </w:r>
      <w:r w:rsidR="00303072" w:rsidRPr="00BF791D">
        <w:t>.</w:t>
      </w:r>
    </w:p>
    <w:p w14:paraId="7A19AF6C" w14:textId="76D4E321" w:rsidR="007D00A4" w:rsidRDefault="007D00A4" w:rsidP="00C02BBA">
      <w:pPr>
        <w:spacing w:before="120"/>
      </w:pPr>
      <w:r>
        <w:t>It is a good idea to include an introduction</w:t>
      </w:r>
      <w:r w:rsidRPr="007D00A4">
        <w:t xml:space="preserve"> and</w:t>
      </w:r>
      <w:r>
        <w:t xml:space="preserve"> a</w:t>
      </w:r>
      <w:r w:rsidRPr="007D00A4">
        <w:t xml:space="preserve"> conclusion </w:t>
      </w:r>
      <w:r>
        <w:t>in</w:t>
      </w:r>
      <w:r w:rsidRPr="007D00A4">
        <w:t xml:space="preserve"> each chapter </w:t>
      </w:r>
      <w:r>
        <w:t>of</w:t>
      </w:r>
      <w:r w:rsidRPr="007D00A4">
        <w:t xml:space="preserve"> </w:t>
      </w:r>
      <w:r>
        <w:t>your</w:t>
      </w:r>
      <w:r w:rsidRPr="007D00A4">
        <w:t xml:space="preserve"> report</w:t>
      </w:r>
      <w:r>
        <w:t>. They</w:t>
      </w:r>
      <w:r w:rsidRPr="007D00A4">
        <w:t xml:space="preserve"> serve as </w:t>
      </w:r>
      <w:r w:rsidR="00C02BBA" w:rsidRPr="00C02BBA">
        <w:t xml:space="preserve">navigational </w:t>
      </w:r>
      <w:r w:rsidRPr="007D00A4">
        <w:t>signposts</w:t>
      </w:r>
      <w:r w:rsidR="00C02BBA">
        <w:t xml:space="preserve"> that</w:t>
      </w:r>
      <w:r w:rsidRPr="007D00A4">
        <w:t xml:space="preserve"> guid</w:t>
      </w:r>
      <w:r w:rsidR="00C02BBA">
        <w:t>e</w:t>
      </w:r>
      <w:r w:rsidRPr="007D00A4">
        <w:t xml:space="preserve"> the reader through the argument</w:t>
      </w:r>
      <w:r w:rsidR="00C02BBA">
        <w:t>/project story to</w:t>
      </w:r>
      <w:r w:rsidRPr="007D00A4">
        <w:t xml:space="preserve"> ensur</w:t>
      </w:r>
      <w:r w:rsidR="00C02BBA">
        <w:t>e</w:t>
      </w:r>
      <w:r w:rsidRPr="007D00A4">
        <w:t xml:space="preserve"> a clear, logical</w:t>
      </w:r>
      <w:r w:rsidR="00C02BBA">
        <w:t>, and coherent</w:t>
      </w:r>
      <w:r w:rsidRPr="007D00A4">
        <w:t xml:space="preserve"> flow, while also summari</w:t>
      </w:r>
      <w:r>
        <w:t>s</w:t>
      </w:r>
      <w:r w:rsidRPr="007D00A4">
        <w:t xml:space="preserve">ing key points and reinforcing the chapter's significance. </w:t>
      </w:r>
      <w:r w:rsidR="00606139">
        <w:t xml:space="preserve"> </w:t>
      </w:r>
      <w:r w:rsidR="00606139" w:rsidRPr="00606139">
        <w:t>The introduction leads your reader into the main text</w:t>
      </w:r>
      <w:r w:rsidR="00606139">
        <w:t>, stating the key purpose of the chapter and its significance to your argument/project story</w:t>
      </w:r>
      <w:r w:rsidR="00606139" w:rsidRPr="00606139">
        <w:t>, while the conclusion leaves your reader with a final impression</w:t>
      </w:r>
      <w:r w:rsidR="00606139">
        <w:t>, including a summary of the chapter, the key points and insights it brings and links these to the following chapter.</w:t>
      </w:r>
    </w:p>
    <w:p w14:paraId="377B7594" w14:textId="35BCE2F1" w:rsidR="002B48BE" w:rsidRPr="003A4415" w:rsidRDefault="008A315F" w:rsidP="00C02BBA">
      <w:pPr>
        <w:spacing w:before="120"/>
        <w:rPr>
          <w:b/>
          <w:bCs/>
        </w:rPr>
      </w:pPr>
      <w:r>
        <w:rPr>
          <w:b/>
          <w:bCs/>
        </w:rPr>
        <w:t>Writing Style</w:t>
      </w:r>
    </w:p>
    <w:p w14:paraId="6B40C9CC" w14:textId="69E08206" w:rsidR="005B7F16" w:rsidRPr="005B7F16" w:rsidRDefault="004B46D7" w:rsidP="00CD4782">
      <w:pPr>
        <w:spacing w:line="240" w:lineRule="auto"/>
        <w:ind w:left="142"/>
      </w:pPr>
      <w:r>
        <w:t>In academic and scientific writing, aim for the following qualities</w:t>
      </w:r>
      <w:r w:rsidR="005B7F16">
        <w:t xml:space="preserve">: </w:t>
      </w:r>
    </w:p>
    <w:p w14:paraId="72AACC14" w14:textId="25ABB0BD" w:rsidR="005B7F16" w:rsidRPr="005B7F16" w:rsidRDefault="005B7F16" w:rsidP="00CD4782">
      <w:pPr>
        <w:numPr>
          <w:ilvl w:val="0"/>
          <w:numId w:val="34"/>
        </w:numPr>
        <w:tabs>
          <w:tab w:val="clear" w:pos="720"/>
        </w:tabs>
        <w:spacing w:line="240" w:lineRule="auto"/>
        <w:ind w:left="426" w:hanging="284"/>
      </w:pPr>
      <w:r w:rsidRPr="005B7F16">
        <w:t>Formal</w:t>
      </w:r>
    </w:p>
    <w:p w14:paraId="258430A6" w14:textId="1D779CC5" w:rsidR="005B7F16" w:rsidRDefault="004F3CB6" w:rsidP="00CD4782">
      <w:pPr>
        <w:numPr>
          <w:ilvl w:val="0"/>
          <w:numId w:val="34"/>
        </w:numPr>
        <w:tabs>
          <w:tab w:val="clear" w:pos="720"/>
        </w:tabs>
        <w:spacing w:line="240" w:lineRule="auto"/>
        <w:ind w:left="426" w:hanging="284"/>
      </w:pPr>
      <w:r>
        <w:t>Objective</w:t>
      </w:r>
    </w:p>
    <w:p w14:paraId="25CC9704" w14:textId="2988EBDF" w:rsidR="00461398" w:rsidRPr="005B7F16" w:rsidRDefault="00461398" w:rsidP="00CD4782">
      <w:pPr>
        <w:numPr>
          <w:ilvl w:val="0"/>
          <w:numId w:val="34"/>
        </w:numPr>
        <w:tabs>
          <w:tab w:val="clear" w:pos="720"/>
        </w:tabs>
        <w:spacing w:line="240" w:lineRule="auto"/>
        <w:ind w:left="426" w:hanging="284"/>
      </w:pPr>
      <w:r>
        <w:t>Clear and unambiguous</w:t>
      </w:r>
    </w:p>
    <w:p w14:paraId="5B4B19E2" w14:textId="523EE3AF" w:rsidR="005B7F16" w:rsidRPr="005B7F16" w:rsidRDefault="004F3CB6" w:rsidP="00CD4782">
      <w:pPr>
        <w:numPr>
          <w:ilvl w:val="0"/>
          <w:numId w:val="34"/>
        </w:numPr>
        <w:tabs>
          <w:tab w:val="clear" w:pos="720"/>
        </w:tabs>
        <w:spacing w:line="240" w:lineRule="auto"/>
        <w:ind w:left="426" w:hanging="284"/>
      </w:pPr>
      <w:r w:rsidRPr="005B7F16">
        <w:t>Succinct</w:t>
      </w:r>
      <w:r w:rsidR="00461398">
        <w:t xml:space="preserve"> </w:t>
      </w:r>
    </w:p>
    <w:p w14:paraId="16B2A498" w14:textId="722B3650" w:rsidR="004B46D7" w:rsidRPr="004B46D7" w:rsidRDefault="004B46D7" w:rsidP="00CD4782">
      <w:pPr>
        <w:spacing w:before="80" w:line="240" w:lineRule="auto"/>
        <w:ind w:left="142"/>
        <w:rPr>
          <w:b/>
          <w:bCs/>
        </w:rPr>
      </w:pPr>
      <w:r w:rsidRPr="004B46D7">
        <w:rPr>
          <w:b/>
          <w:bCs/>
        </w:rPr>
        <w:t>Formal</w:t>
      </w:r>
    </w:p>
    <w:p w14:paraId="3E593690" w14:textId="77777777" w:rsidR="000D2F80" w:rsidRDefault="000D2F80" w:rsidP="00CD4782">
      <w:pPr>
        <w:numPr>
          <w:ilvl w:val="0"/>
          <w:numId w:val="34"/>
        </w:numPr>
        <w:tabs>
          <w:tab w:val="clear" w:pos="720"/>
        </w:tabs>
        <w:spacing w:line="240" w:lineRule="auto"/>
        <w:ind w:left="851" w:hanging="284"/>
      </w:pPr>
      <w:r>
        <w:t>A</w:t>
      </w:r>
      <w:r w:rsidRPr="000D2F80">
        <w:t xml:space="preserve">void common, colloquial or </w:t>
      </w:r>
      <w:r>
        <w:t>casual</w:t>
      </w:r>
      <w:r w:rsidRPr="000D2F80">
        <w:t xml:space="preserve"> language</w:t>
      </w:r>
      <w:r>
        <w:t>:</w:t>
      </w:r>
      <w:r w:rsidRPr="000D2F80">
        <w:t xml:space="preserve"> </w:t>
      </w:r>
    </w:p>
    <w:p w14:paraId="5D410415" w14:textId="278A4D4F" w:rsidR="009D3BC6" w:rsidRDefault="009D3BC6" w:rsidP="00CD4782">
      <w:pPr>
        <w:numPr>
          <w:ilvl w:val="1"/>
          <w:numId w:val="44"/>
        </w:numPr>
        <w:spacing w:line="240" w:lineRule="auto"/>
        <w:ind w:left="1134" w:hanging="283"/>
      </w:pPr>
      <w:r>
        <w:t>words such as: '</w:t>
      </w:r>
      <w:r w:rsidRPr="000D2F80">
        <w:t>stuff</w:t>
      </w:r>
      <w:r>
        <w:t>'</w:t>
      </w:r>
      <w:r w:rsidRPr="000D2F80">
        <w:t xml:space="preserve">, </w:t>
      </w:r>
      <w:r>
        <w:t>'things', '</w:t>
      </w:r>
      <w:r w:rsidRPr="000D2F80">
        <w:t>really</w:t>
      </w:r>
      <w:r>
        <w:t>'</w:t>
      </w:r>
      <w:r w:rsidRPr="000D2F80">
        <w:t xml:space="preserve"> </w:t>
      </w:r>
    </w:p>
    <w:p w14:paraId="5F3F1CD3" w14:textId="5BED8F0E" w:rsidR="00565DE1" w:rsidRDefault="000D2F80" w:rsidP="00CD4782">
      <w:pPr>
        <w:numPr>
          <w:ilvl w:val="1"/>
          <w:numId w:val="44"/>
        </w:numPr>
        <w:spacing w:line="240" w:lineRule="auto"/>
        <w:ind w:left="1134" w:hanging="283"/>
      </w:pPr>
      <w:r w:rsidRPr="000D2F80">
        <w:t xml:space="preserve">contractions </w:t>
      </w:r>
      <w:r>
        <w:t xml:space="preserve">and </w:t>
      </w:r>
      <w:r w:rsidRPr="000D2F80">
        <w:t>sentence fragments</w:t>
      </w:r>
      <w:r w:rsidR="009D3BC6">
        <w:t xml:space="preserve"> such as:</w:t>
      </w:r>
      <w:r w:rsidRPr="000D2F80">
        <w:t xml:space="preserve"> 'isn’t', 'didn’t', 'couldn’t', 'wouldn’t'</w:t>
      </w:r>
      <w:r w:rsidR="008A315F">
        <w:t xml:space="preserve"> </w:t>
      </w:r>
    </w:p>
    <w:p w14:paraId="7EB312A3" w14:textId="1E4B3BE0" w:rsidR="009D3BC6" w:rsidRPr="009D3BC6" w:rsidRDefault="009D3BC6" w:rsidP="00CD4782">
      <w:pPr>
        <w:numPr>
          <w:ilvl w:val="1"/>
          <w:numId w:val="44"/>
        </w:numPr>
        <w:spacing w:line="240" w:lineRule="auto"/>
        <w:ind w:left="1134" w:hanging="283"/>
      </w:pPr>
      <w:r w:rsidRPr="009D3BC6">
        <w:t xml:space="preserve">phrases </w:t>
      </w:r>
      <w:r>
        <w:t>such as:</w:t>
      </w:r>
      <w:r w:rsidRPr="009D3BC6">
        <w:t xml:space="preserve"> </w:t>
      </w:r>
      <w:r>
        <w:t>'kind of', 'sort of', '</w:t>
      </w:r>
      <w:r w:rsidRPr="009D3BC6">
        <w:t>a bit</w:t>
      </w:r>
      <w:r>
        <w:t>'</w:t>
      </w:r>
      <w:r w:rsidRPr="009D3BC6">
        <w:t xml:space="preserve"> and ‘sort of’</w:t>
      </w:r>
    </w:p>
    <w:p w14:paraId="5FD2F345" w14:textId="77777777" w:rsidR="009D3BC6" w:rsidRDefault="009D3BC6" w:rsidP="00CD4782">
      <w:pPr>
        <w:numPr>
          <w:ilvl w:val="1"/>
          <w:numId w:val="44"/>
        </w:numPr>
        <w:spacing w:line="240" w:lineRule="auto"/>
        <w:ind w:left="1134" w:hanging="283"/>
      </w:pPr>
      <w:r>
        <w:t xml:space="preserve">'e.g.' or </w:t>
      </w:r>
      <w:r w:rsidRPr="000D2F80">
        <w:t xml:space="preserve">'etc.' – </w:t>
      </w:r>
      <w:r>
        <w:t>use</w:t>
      </w:r>
      <w:r w:rsidRPr="000D2F80">
        <w:t xml:space="preserve"> 'for example...'</w:t>
      </w:r>
      <w:r>
        <w:t xml:space="preserve"> instead.</w:t>
      </w:r>
    </w:p>
    <w:p w14:paraId="2F1D060D" w14:textId="24BFAED9" w:rsidR="005D1308" w:rsidRDefault="00C72265" w:rsidP="00CD4782">
      <w:pPr>
        <w:numPr>
          <w:ilvl w:val="0"/>
          <w:numId w:val="34"/>
        </w:numPr>
        <w:tabs>
          <w:tab w:val="clear" w:pos="720"/>
        </w:tabs>
        <w:spacing w:line="240" w:lineRule="auto"/>
        <w:ind w:left="851" w:right="-129" w:hanging="284"/>
        <w:jc w:val="left"/>
      </w:pPr>
      <w:r w:rsidRPr="00C72265">
        <w:t>Write in active voice rather than passive voice</w:t>
      </w:r>
      <w:r>
        <w:t>. The a</w:t>
      </w:r>
      <w:r w:rsidRPr="00C72265">
        <w:t>ctive voice makes sentences clearer and more direct</w:t>
      </w:r>
      <w:r w:rsidR="004F3CB6">
        <w:t>.</w:t>
      </w:r>
      <w:r>
        <w:t xml:space="preserve"> </w:t>
      </w:r>
      <w:r w:rsidR="00461398">
        <w:t xml:space="preserve">The </w:t>
      </w:r>
      <w:r w:rsidR="00461398" w:rsidRPr="00461398">
        <w:rPr>
          <w:b/>
          <w:bCs/>
        </w:rPr>
        <w:t>active voice</w:t>
      </w:r>
      <w:r w:rsidR="00461398">
        <w:t xml:space="preserve"> places the </w:t>
      </w:r>
      <w:r w:rsidR="00461398" w:rsidRPr="00461398">
        <w:rPr>
          <w:i/>
          <w:iCs/>
        </w:rPr>
        <w:t>subject at the beginning</w:t>
      </w:r>
      <w:r w:rsidR="00461398">
        <w:t xml:space="preserve"> of a sentence </w:t>
      </w:r>
      <w:r w:rsidR="00461398" w:rsidRPr="00461398">
        <w:rPr>
          <w:i/>
          <w:iCs/>
        </w:rPr>
        <w:t>before the object</w:t>
      </w:r>
      <w:r w:rsidR="00461398">
        <w:t xml:space="preserve">. While the </w:t>
      </w:r>
      <w:r w:rsidR="00461398" w:rsidRPr="00461398">
        <w:rPr>
          <w:b/>
          <w:bCs/>
        </w:rPr>
        <w:t>passive voice</w:t>
      </w:r>
      <w:r w:rsidR="00461398">
        <w:t xml:space="preserve"> puts the object at the beginning </w:t>
      </w:r>
      <w:r w:rsidR="005D1308">
        <w:br/>
      </w:r>
      <w:r w:rsidR="00461398">
        <w:t>Example active voice</w:t>
      </w:r>
      <w:r w:rsidR="004F3CB6">
        <w:t xml:space="preserve">: </w:t>
      </w:r>
      <w:r w:rsidR="0025046A">
        <w:t>"</w:t>
      </w:r>
      <w:r w:rsidR="00461398" w:rsidRPr="00461398">
        <w:t xml:space="preserve">The </w:t>
      </w:r>
      <w:r w:rsidR="00461398">
        <w:t>algorithm</w:t>
      </w:r>
      <w:r w:rsidR="00461398" w:rsidRPr="00461398">
        <w:t xml:space="preserve"> use</w:t>
      </w:r>
      <w:r w:rsidR="00461398">
        <w:t>s</w:t>
      </w:r>
      <w:r w:rsidR="00461398" w:rsidRPr="00461398">
        <w:t xml:space="preserve"> </w:t>
      </w:r>
      <w:r w:rsidR="00461398">
        <w:t>PSO</w:t>
      </w:r>
      <w:r w:rsidR="00461398" w:rsidRPr="00461398">
        <w:t xml:space="preserve"> to optimi</w:t>
      </w:r>
      <w:r w:rsidR="00461398">
        <w:t>s</w:t>
      </w:r>
      <w:r w:rsidR="00461398" w:rsidRPr="00461398">
        <w:t xml:space="preserve">e pathfinding by </w:t>
      </w:r>
      <w:r w:rsidR="00461398">
        <w:t>…"  vs</w:t>
      </w:r>
      <w:r w:rsidR="00461398">
        <w:br/>
        <w:t>Example p</w:t>
      </w:r>
      <w:r w:rsidR="00461398" w:rsidRPr="00461398">
        <w:t>assive voice</w:t>
      </w:r>
      <w:r w:rsidR="00461398">
        <w:t>: "PSO was used in the algorithm to optimise pathfinding by…".</w:t>
      </w:r>
    </w:p>
    <w:p w14:paraId="45E3D8D6" w14:textId="1D75CB4F" w:rsidR="00461398" w:rsidRDefault="00461398" w:rsidP="00CD4782">
      <w:pPr>
        <w:numPr>
          <w:ilvl w:val="0"/>
          <w:numId w:val="34"/>
        </w:numPr>
        <w:tabs>
          <w:tab w:val="clear" w:pos="720"/>
        </w:tabs>
        <w:spacing w:line="240" w:lineRule="auto"/>
        <w:ind w:left="851" w:hanging="284"/>
      </w:pPr>
      <w:r>
        <w:t>When discussing your project, refer to it in the past tense. You will have completed the project by the time the report is read.</w:t>
      </w:r>
    </w:p>
    <w:p w14:paraId="5CDF0F4D" w14:textId="36F4D24B" w:rsidR="008A315F" w:rsidRDefault="00565DE1" w:rsidP="00CD4782">
      <w:pPr>
        <w:numPr>
          <w:ilvl w:val="0"/>
          <w:numId w:val="34"/>
        </w:numPr>
        <w:tabs>
          <w:tab w:val="clear" w:pos="720"/>
        </w:tabs>
        <w:spacing w:line="240" w:lineRule="auto"/>
        <w:ind w:left="851" w:hanging="284"/>
      </w:pPr>
      <w:r w:rsidRPr="00565DE1">
        <w:t>When discussing the report</w:t>
      </w:r>
      <w:r>
        <w:t>,</w:t>
      </w:r>
      <w:r w:rsidRPr="00565DE1">
        <w:t xml:space="preserve"> </w:t>
      </w:r>
      <w:r w:rsidR="00461398">
        <w:t>it</w:t>
      </w:r>
      <w:r w:rsidRPr="00565DE1">
        <w:t xml:space="preserve"> can be in the present or future tense.</w:t>
      </w:r>
    </w:p>
    <w:p w14:paraId="527E0AEA" w14:textId="3FCF173E" w:rsidR="004F3CB6" w:rsidRPr="004B46D7" w:rsidRDefault="004F3CB6" w:rsidP="00CD4782">
      <w:pPr>
        <w:spacing w:before="80" w:line="240" w:lineRule="auto"/>
        <w:ind w:left="142"/>
        <w:rPr>
          <w:b/>
          <w:bCs/>
        </w:rPr>
      </w:pPr>
      <w:r>
        <w:rPr>
          <w:b/>
          <w:bCs/>
        </w:rPr>
        <w:t>Objective</w:t>
      </w:r>
    </w:p>
    <w:p w14:paraId="0F5768A1" w14:textId="3BC737EC" w:rsidR="00D14D14" w:rsidRDefault="00D14D14" w:rsidP="00CD4782">
      <w:pPr>
        <w:keepNext/>
        <w:numPr>
          <w:ilvl w:val="0"/>
          <w:numId w:val="34"/>
        </w:numPr>
        <w:tabs>
          <w:tab w:val="clear" w:pos="720"/>
        </w:tabs>
        <w:spacing w:line="240" w:lineRule="auto"/>
        <w:ind w:left="851" w:hanging="284"/>
      </w:pPr>
      <w:r>
        <w:t xml:space="preserve">Critique your own work as well as others. </w:t>
      </w:r>
    </w:p>
    <w:p w14:paraId="7E5F77B5" w14:textId="7E9907CA" w:rsidR="00D14D14" w:rsidRDefault="00D14D14" w:rsidP="00CD4782">
      <w:pPr>
        <w:numPr>
          <w:ilvl w:val="0"/>
          <w:numId w:val="34"/>
        </w:numPr>
        <w:tabs>
          <w:tab w:val="clear" w:pos="720"/>
        </w:tabs>
        <w:spacing w:line="240" w:lineRule="auto"/>
        <w:ind w:left="851" w:hanging="284"/>
      </w:pPr>
      <w:r>
        <w:t>A</w:t>
      </w:r>
      <w:r w:rsidR="00220EEA" w:rsidRPr="00220EEA">
        <w:t>rgue with yourself!</w:t>
      </w:r>
      <w:r>
        <w:t xml:space="preserve"> and m</w:t>
      </w:r>
      <w:r w:rsidR="00220EEA" w:rsidRPr="00220EEA">
        <w:t>ake sure your arguments are justified and supported by facts</w:t>
      </w:r>
      <w:r>
        <w:t>.</w:t>
      </w:r>
    </w:p>
    <w:p w14:paraId="7273DDC0" w14:textId="59FB21EC" w:rsidR="00D14D14" w:rsidRDefault="00D14D14" w:rsidP="00CD4782">
      <w:pPr>
        <w:numPr>
          <w:ilvl w:val="0"/>
          <w:numId w:val="34"/>
        </w:numPr>
        <w:tabs>
          <w:tab w:val="clear" w:pos="720"/>
        </w:tabs>
        <w:spacing w:after="160" w:line="240" w:lineRule="auto"/>
        <w:ind w:left="851" w:hanging="284"/>
      </w:pPr>
      <w:r w:rsidRPr="00D14D14">
        <w:t xml:space="preserve">Incorporate and address </w:t>
      </w:r>
      <w:r>
        <w:t>material</w:t>
      </w:r>
      <w:r w:rsidRPr="00D14D14">
        <w:t xml:space="preserve"> that contradicts or challenges your argument. Show that you have critically and impartially engaged with all the sources you have referenced.</w:t>
      </w:r>
    </w:p>
    <w:p w14:paraId="48FE549A" w14:textId="02505F8C" w:rsidR="00461398" w:rsidRPr="004B46D7" w:rsidRDefault="00461398" w:rsidP="00CD4782">
      <w:pPr>
        <w:spacing w:before="80" w:line="240" w:lineRule="auto"/>
        <w:ind w:left="142"/>
        <w:rPr>
          <w:b/>
          <w:bCs/>
        </w:rPr>
      </w:pPr>
      <w:r>
        <w:rPr>
          <w:b/>
          <w:bCs/>
        </w:rPr>
        <w:t>Clear and unambiguous</w:t>
      </w:r>
    </w:p>
    <w:p w14:paraId="0F2DECBE" w14:textId="77777777" w:rsidR="00461398" w:rsidRPr="00461398" w:rsidRDefault="00461398" w:rsidP="00CD4782">
      <w:pPr>
        <w:numPr>
          <w:ilvl w:val="0"/>
          <w:numId w:val="34"/>
        </w:numPr>
        <w:tabs>
          <w:tab w:val="clear" w:pos="720"/>
        </w:tabs>
        <w:spacing w:line="240" w:lineRule="auto"/>
        <w:ind w:left="851" w:hanging="284"/>
      </w:pPr>
      <w:r w:rsidRPr="00461398">
        <w:t xml:space="preserve">Avoid complex words and jargon. </w:t>
      </w:r>
    </w:p>
    <w:p w14:paraId="6FDFFEFA" w14:textId="77777777" w:rsidR="00461398" w:rsidRDefault="00461398" w:rsidP="00CD4782">
      <w:pPr>
        <w:numPr>
          <w:ilvl w:val="0"/>
          <w:numId w:val="34"/>
        </w:numPr>
        <w:tabs>
          <w:tab w:val="clear" w:pos="720"/>
        </w:tabs>
        <w:spacing w:line="240" w:lineRule="auto"/>
        <w:ind w:left="851" w:hanging="284"/>
      </w:pPr>
      <w:r w:rsidRPr="00461398">
        <w:t>Use straightforward language that is easy to understand</w:t>
      </w:r>
      <w:r>
        <w:t>.</w:t>
      </w:r>
    </w:p>
    <w:p w14:paraId="7F45A15F" w14:textId="77777777" w:rsidR="00461398" w:rsidRDefault="00461398" w:rsidP="00CD4782">
      <w:pPr>
        <w:numPr>
          <w:ilvl w:val="0"/>
          <w:numId w:val="34"/>
        </w:numPr>
        <w:tabs>
          <w:tab w:val="clear" w:pos="720"/>
        </w:tabs>
        <w:spacing w:line="240" w:lineRule="auto"/>
        <w:ind w:left="851" w:hanging="284"/>
      </w:pPr>
      <w:r w:rsidRPr="00461398">
        <w:t xml:space="preserve">When introducing technical terms, provide definitions or explanations to ensure </w:t>
      </w:r>
      <w:r>
        <w:t xml:space="preserve">the </w:t>
      </w:r>
      <w:r w:rsidRPr="00461398">
        <w:t>reader</w:t>
      </w:r>
      <w:r>
        <w:t xml:space="preserve"> is familiar with the terms.</w:t>
      </w:r>
    </w:p>
    <w:p w14:paraId="63BBE2C7" w14:textId="41CD5E50" w:rsidR="00461398" w:rsidRDefault="00461398" w:rsidP="00CD4782">
      <w:pPr>
        <w:numPr>
          <w:ilvl w:val="0"/>
          <w:numId w:val="34"/>
        </w:numPr>
        <w:tabs>
          <w:tab w:val="clear" w:pos="720"/>
        </w:tabs>
        <w:spacing w:line="240" w:lineRule="auto"/>
        <w:ind w:left="851" w:hanging="284"/>
      </w:pPr>
      <w:r w:rsidRPr="00461398">
        <w:t>Be specific and precise in your writing</w:t>
      </w:r>
      <w:r>
        <w:t xml:space="preserve"> - a</w:t>
      </w:r>
      <w:r w:rsidRPr="00461398">
        <w:t>void vague terms and ensure your sentences have clear meaning.</w:t>
      </w:r>
    </w:p>
    <w:p w14:paraId="67201615" w14:textId="54372C5D" w:rsidR="00461398" w:rsidRPr="00461398" w:rsidRDefault="00461398" w:rsidP="00CD4782">
      <w:pPr>
        <w:numPr>
          <w:ilvl w:val="0"/>
          <w:numId w:val="34"/>
        </w:numPr>
        <w:tabs>
          <w:tab w:val="clear" w:pos="720"/>
        </w:tabs>
        <w:spacing w:after="160" w:line="240" w:lineRule="auto"/>
        <w:ind w:left="851" w:hanging="284"/>
      </w:pPr>
      <w:r w:rsidRPr="00461398">
        <w:t xml:space="preserve">Use examples to illustrate complex concepts. </w:t>
      </w:r>
    </w:p>
    <w:p w14:paraId="43EEE50F" w14:textId="77777777" w:rsidR="004F3CB6" w:rsidRPr="004B46D7" w:rsidRDefault="004F3CB6" w:rsidP="00CD4782">
      <w:pPr>
        <w:spacing w:before="80" w:line="240" w:lineRule="auto"/>
        <w:ind w:left="142"/>
        <w:rPr>
          <w:b/>
          <w:bCs/>
        </w:rPr>
      </w:pPr>
      <w:r>
        <w:rPr>
          <w:b/>
          <w:bCs/>
        </w:rPr>
        <w:t>Succinct</w:t>
      </w:r>
    </w:p>
    <w:p w14:paraId="40612A99" w14:textId="77777777" w:rsidR="00461398" w:rsidRPr="00461398" w:rsidRDefault="00461398" w:rsidP="00CD4782">
      <w:pPr>
        <w:numPr>
          <w:ilvl w:val="0"/>
          <w:numId w:val="34"/>
        </w:numPr>
        <w:tabs>
          <w:tab w:val="clear" w:pos="720"/>
        </w:tabs>
        <w:spacing w:line="240" w:lineRule="auto"/>
        <w:ind w:left="851" w:hanging="284"/>
      </w:pPr>
      <w:r w:rsidRPr="00461398">
        <w:t xml:space="preserve">Eliminate unnecessary words and phrases. </w:t>
      </w:r>
    </w:p>
    <w:p w14:paraId="43C862A3" w14:textId="77777777" w:rsidR="00461398" w:rsidRDefault="00461398" w:rsidP="00CD4782">
      <w:pPr>
        <w:numPr>
          <w:ilvl w:val="0"/>
          <w:numId w:val="34"/>
        </w:numPr>
        <w:tabs>
          <w:tab w:val="clear" w:pos="720"/>
        </w:tabs>
        <w:spacing w:line="240" w:lineRule="auto"/>
        <w:ind w:left="851" w:hanging="284"/>
      </w:pPr>
      <w:r w:rsidRPr="00461398">
        <w:t>Focus on conveying your message in as few words as possible.</w:t>
      </w:r>
    </w:p>
    <w:p w14:paraId="3F8EA072" w14:textId="385F4F03" w:rsidR="002B48BE" w:rsidRDefault="002B48BE" w:rsidP="00303072">
      <w:pPr>
        <w:ind w:left="142"/>
        <w:sectPr w:rsidR="002B48BE" w:rsidSect="00CD4DEA">
          <w:footerReference w:type="even" r:id="rId9"/>
          <w:footerReference w:type="default" r:id="rId10"/>
          <w:pgSz w:w="11907" w:h="16840" w:code="9"/>
          <w:pgMar w:top="1411" w:right="1411" w:bottom="993" w:left="1411" w:header="720" w:footer="720" w:gutter="0"/>
          <w:pgNumType w:fmt="lowerRoman"/>
          <w:cols w:space="720"/>
          <w:noEndnote/>
          <w:titlePg/>
        </w:sectPr>
      </w:pPr>
    </w:p>
    <w:p w14:paraId="5DAE0E21" w14:textId="77777777" w:rsidR="00C03E53" w:rsidRDefault="00E74DF7" w:rsidP="0094234A">
      <w:pPr>
        <w:pStyle w:val="Heading1"/>
      </w:pPr>
      <w:bookmarkStart w:id="18" w:name="_Toc122923491"/>
      <w:bookmarkStart w:id="19" w:name="_Toc122923597"/>
      <w:bookmarkStart w:id="20" w:name="_Toc174261927"/>
      <w:bookmarkStart w:id="21" w:name="_Toc400960514"/>
      <w:bookmarkStart w:id="22" w:name="_Toc194592496"/>
      <w:r w:rsidRPr="00A42B28">
        <w:lastRenderedPageBreak/>
        <w:t>I</w:t>
      </w:r>
      <w:r>
        <w:t>ntroduction</w:t>
      </w:r>
      <w:bookmarkEnd w:id="18"/>
      <w:bookmarkEnd w:id="19"/>
      <w:bookmarkEnd w:id="20"/>
      <w:bookmarkEnd w:id="21"/>
      <w:bookmarkEnd w:id="22"/>
    </w:p>
    <w:p w14:paraId="471CBA5F" w14:textId="1B08320F" w:rsidR="008A315F" w:rsidRDefault="008A315F" w:rsidP="008A315F">
      <w:r>
        <w:t xml:space="preserve">The first chapter of the report is commonly an introduction. The introduction should </w:t>
      </w:r>
      <w:r w:rsidR="0025046A">
        <w:t>motivate the project</w:t>
      </w:r>
      <w:r w:rsidR="00495FE9">
        <w:t xml:space="preserve">, </w:t>
      </w:r>
      <w:r w:rsidR="0025046A">
        <w:t xml:space="preserve">describe why </w:t>
      </w:r>
      <w:r w:rsidR="008D3D48">
        <w:t xml:space="preserve">the problem domain </w:t>
      </w:r>
      <w:r w:rsidR="0025046A">
        <w:t>is relevant and worth pursuing</w:t>
      </w:r>
      <w:r w:rsidR="00495FE9">
        <w:t xml:space="preserve"> and </w:t>
      </w:r>
      <w:r>
        <w:t xml:space="preserve">set the scene </w:t>
      </w:r>
      <w:r w:rsidR="00464882">
        <w:t xml:space="preserve">by giving </w:t>
      </w:r>
      <w:r w:rsidR="00CC3F33">
        <w:t>a clear description of the</w:t>
      </w:r>
      <w:r w:rsidR="00464882" w:rsidRPr="00464882">
        <w:t xml:space="preserve"> high-level problem </w:t>
      </w:r>
      <w:r w:rsidR="00CC3F33">
        <w:t>the project address</w:t>
      </w:r>
      <w:r w:rsidR="00495FE9">
        <w:t xml:space="preserve">es and briefly how it is approached. </w:t>
      </w:r>
      <w:r w:rsidR="00C90058">
        <w:t>These points must be</w:t>
      </w:r>
      <w:r w:rsidR="00495FE9">
        <w:t xml:space="preserve"> clearly highlighted </w:t>
      </w:r>
      <w:r w:rsidR="00464882">
        <w:t>to</w:t>
      </w:r>
      <w:r w:rsidR="00464882" w:rsidRPr="00464882">
        <w:t xml:space="preserve"> ensur</w:t>
      </w:r>
      <w:r w:rsidR="00464882">
        <w:t>e</w:t>
      </w:r>
      <w:r w:rsidR="00464882" w:rsidRPr="00464882">
        <w:t xml:space="preserve"> the reader </w:t>
      </w:r>
      <w:r w:rsidR="00464882">
        <w:t>can build a</w:t>
      </w:r>
      <w:r w:rsidR="00495FE9">
        <w:t xml:space="preserve"> clear</w:t>
      </w:r>
      <w:r w:rsidR="00464882" w:rsidRPr="00464882">
        <w:t xml:space="preserve"> understanding of the </w:t>
      </w:r>
      <w:r w:rsidR="00464882">
        <w:t>problem domain,</w:t>
      </w:r>
      <w:r w:rsidR="00A70C10">
        <w:t xml:space="preserve"> </w:t>
      </w:r>
      <w:r w:rsidR="00464882">
        <w:t xml:space="preserve">the </w:t>
      </w:r>
      <w:r w:rsidR="00464882" w:rsidRPr="00464882">
        <w:t>issue</w:t>
      </w:r>
      <w:r w:rsidR="00464882">
        <w:t xml:space="preserve"> being addressed</w:t>
      </w:r>
      <w:r w:rsidR="00A70C10">
        <w:t>,</w:t>
      </w:r>
      <w:r w:rsidR="00464882" w:rsidRPr="00464882">
        <w:t xml:space="preserve"> </w:t>
      </w:r>
      <w:r w:rsidR="00A70C10">
        <w:t xml:space="preserve">its relevance/importance, </w:t>
      </w:r>
      <w:r w:rsidR="00464882" w:rsidRPr="00464882">
        <w:t>and the proposed approach.</w:t>
      </w:r>
      <w:r w:rsidR="003639E3">
        <w:t xml:space="preserve"> </w:t>
      </w:r>
    </w:p>
    <w:p w14:paraId="41950A7B" w14:textId="0224B3ED" w:rsidR="008A315F" w:rsidRDefault="00E43CD3" w:rsidP="0062359A">
      <w:pPr>
        <w:spacing w:before="120"/>
      </w:pPr>
      <w:r w:rsidRPr="00E43CD3">
        <w:t xml:space="preserve">Clearly define the scope and objectives of your project, outlining its overall purpose and significance. A strong introduction should engage the reader while positioning the study within its broader context. </w:t>
      </w:r>
      <w:r w:rsidR="0062359A" w:rsidRPr="003639E3">
        <w:t>A strong introduction, like a strong piece of media</w:t>
      </w:r>
      <w:r w:rsidR="0062359A">
        <w:t>,</w:t>
      </w:r>
      <w:r w:rsidR="0062359A" w:rsidRPr="003639E3">
        <w:t xml:space="preserve"> will grab the attention of the reader. </w:t>
      </w:r>
      <w:r w:rsidRPr="00E43CD3">
        <w:t xml:space="preserve">Identify the key questions or challenges your project addresses and explain their relevance. Provide a concise overview of the work undertaken, including </w:t>
      </w:r>
      <w:r w:rsidR="0062359A">
        <w:t>an explicit</w:t>
      </w:r>
      <w:r w:rsidRPr="00E43CD3">
        <w:t xml:space="preserve"> statement</w:t>
      </w:r>
      <w:r w:rsidR="0062359A">
        <w:t>/section for the</w:t>
      </w:r>
      <w:r w:rsidRPr="00E43CD3">
        <w:t xml:space="preserve"> </w:t>
      </w:r>
      <w:r w:rsidR="0062359A">
        <w:t>project</w:t>
      </w:r>
      <w:r w:rsidRPr="00E43CD3">
        <w:t xml:space="preserve"> aim, objectives (referencing the project proposal in the appendix), and the methods applied at each stage of the project.</w:t>
      </w:r>
      <w:r>
        <w:t xml:space="preserve"> </w:t>
      </w:r>
    </w:p>
    <w:p w14:paraId="4F84F2BD" w14:textId="26070379" w:rsidR="0062359A" w:rsidRDefault="0062359A" w:rsidP="0062359A">
      <w:pPr>
        <w:spacing w:before="120"/>
      </w:pPr>
      <w:r>
        <w:t xml:space="preserve">Lastly, the introduction chapter </w:t>
      </w:r>
      <w:bookmarkStart w:id="23" w:name="_Hlk193908470"/>
      <w:r>
        <w:t xml:space="preserve">should give a clear indication of what is to come in the report. As you write your report, try to aim for it to be as "reader-friendly" as possible. Provide clear signposting to what is to follow in the report and </w:t>
      </w:r>
      <w:r w:rsidR="00A97FB5">
        <w:t>briefly give clear indications about their relevance and how they fit into the overall project story.</w:t>
      </w:r>
      <w:bookmarkEnd w:id="23"/>
    </w:p>
    <w:p w14:paraId="49B9B2AD" w14:textId="0A379B3A" w:rsidR="005B7F16" w:rsidRPr="000C4F68" w:rsidRDefault="005B7F16" w:rsidP="00A97FB5">
      <w:pPr>
        <w:spacing w:before="120"/>
      </w:pPr>
      <w:r w:rsidRPr="005B7F16">
        <w:t xml:space="preserve">Below are </w:t>
      </w:r>
      <w:r w:rsidR="00A97FB5">
        <w:t>typical subsections that you expect to see in an introduction chapter.</w:t>
      </w:r>
    </w:p>
    <w:p w14:paraId="7960E439" w14:textId="77777777" w:rsidR="00B1123A" w:rsidRDefault="00B1123A" w:rsidP="00B1123A">
      <w:pPr>
        <w:pStyle w:val="Heading2"/>
        <w:numPr>
          <w:ilvl w:val="1"/>
          <w:numId w:val="20"/>
        </w:numPr>
      </w:pPr>
      <w:bookmarkStart w:id="24" w:name="_Toc194592497"/>
      <w:r>
        <w:t>Background</w:t>
      </w:r>
      <w:bookmarkEnd w:id="24"/>
    </w:p>
    <w:p w14:paraId="536FD252" w14:textId="0A37AC8C" w:rsidR="00BA5C89" w:rsidRDefault="008A315F" w:rsidP="00BA5C89">
      <w:pPr>
        <w:spacing w:before="120"/>
      </w:pPr>
      <w:r>
        <w:t>The background</w:t>
      </w:r>
      <w:r w:rsidR="00764242">
        <w:t xml:space="preserve"> </w:t>
      </w:r>
      <w:r w:rsidR="006A41EF">
        <w:t xml:space="preserve">typically provides </w:t>
      </w:r>
      <w:r w:rsidR="006A41EF" w:rsidRPr="003E3917">
        <w:rPr>
          <w:b/>
          <w:bCs/>
        </w:rPr>
        <w:t>broad</w:t>
      </w:r>
      <w:r w:rsidR="00764242" w:rsidRPr="003E3917">
        <w:rPr>
          <w:b/>
          <w:bCs/>
        </w:rPr>
        <w:t xml:space="preserve"> background information</w:t>
      </w:r>
      <w:r w:rsidR="006A41EF">
        <w:t>,</w:t>
      </w:r>
      <w:r w:rsidR="008D00EA">
        <w:t xml:space="preserve"> </w:t>
      </w:r>
      <w:r w:rsidR="006A41EF">
        <w:t xml:space="preserve">motivating and </w:t>
      </w:r>
      <w:r w:rsidR="008D00EA">
        <w:t>justifying</w:t>
      </w:r>
      <w:r w:rsidR="00764242">
        <w:t xml:space="preserve"> </w:t>
      </w:r>
      <w:r w:rsidR="008D00EA">
        <w:t xml:space="preserve">the need for the work you have done. </w:t>
      </w:r>
      <w:r w:rsidR="000519A8" w:rsidRPr="000519A8">
        <w:t xml:space="preserve">You should provide sufficient background information for the reader to understand the purpose of the project </w:t>
      </w:r>
      <w:r w:rsidR="00C90058">
        <w:t>in the context of</w:t>
      </w:r>
      <w:r w:rsidR="000519A8" w:rsidRPr="000519A8">
        <w:t xml:space="preserve"> relevant previous work. </w:t>
      </w:r>
    </w:p>
    <w:p w14:paraId="6CA4F2CA" w14:textId="38E423C2" w:rsidR="00BA5C89" w:rsidRPr="00A42B28" w:rsidRDefault="000519A8" w:rsidP="00BA5C89">
      <w:pPr>
        <w:spacing w:before="120"/>
      </w:pPr>
      <w:r w:rsidRPr="00A42B28">
        <w:t>Examiners want to see that you</w:t>
      </w:r>
      <w:r w:rsidR="006A41EF" w:rsidRPr="00A42B28">
        <w:t xml:space="preserve"> ha</w:t>
      </w:r>
      <w:r w:rsidRPr="00A42B28">
        <w:t>ve conducted thorough background research</w:t>
      </w:r>
      <w:r w:rsidR="006A41EF" w:rsidRPr="00A42B28">
        <w:t xml:space="preserve"> </w:t>
      </w:r>
      <w:r w:rsidR="00A42B28">
        <w:t xml:space="preserve">(and later, a literature review) </w:t>
      </w:r>
      <w:r w:rsidR="006A41EF" w:rsidRPr="00A42B28">
        <w:t>to establish the need and feasibility of your project. I</w:t>
      </w:r>
      <w:r w:rsidRPr="00A42B28">
        <w:t>t</w:t>
      </w:r>
      <w:r w:rsidR="006A41EF" w:rsidRPr="00A42B28">
        <w:t xml:space="preserve"> i</w:t>
      </w:r>
      <w:r w:rsidRPr="00A42B28">
        <w:t xml:space="preserve">s essential to review </w:t>
      </w:r>
      <w:r w:rsidR="006A41EF" w:rsidRPr="00A42B28">
        <w:t xml:space="preserve">existing and </w:t>
      </w:r>
      <w:r w:rsidRPr="00A42B28">
        <w:t xml:space="preserve">prior </w:t>
      </w:r>
      <w:r w:rsidR="006A41EF" w:rsidRPr="00A42B28">
        <w:t>work in your domain area and establish the concepts/theory/models/work that your project is based on.</w:t>
      </w:r>
      <w:r w:rsidRPr="00A42B28">
        <w:t xml:space="preserve"> </w:t>
      </w:r>
      <w:r w:rsidR="00A42B28">
        <w:t>You will expand on this in more depth in the literature review – you are setting the scene here to motivate the project and inform reader</w:t>
      </w:r>
      <w:r w:rsidR="008346EC">
        <w:t>s</w:t>
      </w:r>
      <w:r w:rsidR="00A42B28">
        <w:t xml:space="preserve"> about broad work in your problem domain</w:t>
      </w:r>
      <w:r w:rsidR="008346EC">
        <w:t xml:space="preserve"> and the significance of your project. </w:t>
      </w:r>
      <w:r w:rsidR="006A41EF" w:rsidRPr="00A42B28">
        <w:t>Include current efforts that</w:t>
      </w:r>
      <w:r w:rsidRPr="00A42B28">
        <w:t xml:space="preserve"> address </w:t>
      </w:r>
      <w:r w:rsidR="006A41EF" w:rsidRPr="00A42B28">
        <w:t xml:space="preserve">your or </w:t>
      </w:r>
      <w:r w:rsidRPr="00A42B28">
        <w:t xml:space="preserve">similar problems </w:t>
      </w:r>
      <w:r w:rsidR="006A41EF" w:rsidRPr="00A42B28">
        <w:t>and</w:t>
      </w:r>
      <w:r w:rsidRPr="00A42B28">
        <w:t xml:space="preserve"> discuss existing products </w:t>
      </w:r>
      <w:r w:rsidR="006A41EF" w:rsidRPr="00A42B28">
        <w:t>relevant/</w:t>
      </w:r>
      <w:proofErr w:type="gramStart"/>
      <w:r w:rsidR="006A41EF" w:rsidRPr="00A42B28">
        <w:t>similar to</w:t>
      </w:r>
      <w:proofErr w:type="gramEnd"/>
      <w:r w:rsidR="006A41EF" w:rsidRPr="00A42B28">
        <w:t xml:space="preserve"> yours</w:t>
      </w:r>
      <w:r w:rsidRPr="00A42B28">
        <w:t xml:space="preserve">. </w:t>
      </w:r>
    </w:p>
    <w:p w14:paraId="73294DEE" w14:textId="3BC71AD0" w:rsidR="000519A8" w:rsidRDefault="000519A8" w:rsidP="00BA5C89">
      <w:pPr>
        <w:spacing w:before="120"/>
      </w:pPr>
      <w:r w:rsidRPr="00A42B28">
        <w:t>Clear</w:t>
      </w:r>
      <w:r w:rsidR="006A41EF" w:rsidRPr="00A42B28">
        <w:t xml:space="preserve">, relevant references and </w:t>
      </w:r>
      <w:r w:rsidRPr="00A42B28">
        <w:t xml:space="preserve">citations are </w:t>
      </w:r>
      <w:r w:rsidR="00BA5C89" w:rsidRPr="00A42B28">
        <w:t>important here, and it is important that you take a critical perspective on the work you reference. Much</w:t>
      </w:r>
      <w:r w:rsidRPr="00A42B28">
        <w:t xml:space="preserve"> of this content may already be covered in your </w:t>
      </w:r>
      <w:r w:rsidR="00BA5C89" w:rsidRPr="00A42B28">
        <w:t>i</w:t>
      </w:r>
      <w:r w:rsidRPr="00A42B28">
        <w:t>nterim</w:t>
      </w:r>
      <w:r w:rsidR="00BA5C89" w:rsidRPr="00A42B28">
        <w:t>/ contextual</w:t>
      </w:r>
      <w:r w:rsidRPr="00A42B28">
        <w:t xml:space="preserve"> </w:t>
      </w:r>
      <w:r w:rsidR="00BA5C89" w:rsidRPr="00A42B28">
        <w:t>r</w:t>
      </w:r>
      <w:r w:rsidRPr="00A42B28">
        <w:t xml:space="preserve">eport. You can incorporate </w:t>
      </w:r>
      <w:r w:rsidR="00BA5C89" w:rsidRPr="00A42B28">
        <w:t xml:space="preserve">the </w:t>
      </w:r>
      <w:r w:rsidRPr="00A42B28">
        <w:t xml:space="preserve">feedback </w:t>
      </w:r>
      <w:r w:rsidR="00BA5C89" w:rsidRPr="00A42B28">
        <w:t>you received for</w:t>
      </w:r>
      <w:r w:rsidRPr="00A42B28">
        <w:t xml:space="preserve"> that report </w:t>
      </w:r>
      <w:r w:rsidR="00BA5C89" w:rsidRPr="00A42B28">
        <w:t>in this report</w:t>
      </w:r>
      <w:r w:rsidRPr="00A42B28">
        <w:t xml:space="preserve">. </w:t>
      </w:r>
      <w:r w:rsidR="00BA5C89" w:rsidRPr="00A42B28">
        <w:t xml:space="preserve">You may </w:t>
      </w:r>
      <w:r w:rsidR="00BA5C89" w:rsidRPr="00A42B28">
        <w:lastRenderedPageBreak/>
        <w:t>reuse content and text from your interim/contextual report. S</w:t>
      </w:r>
      <w:r w:rsidRPr="00A42B28">
        <w:t>elf-plagiarism between the reports</w:t>
      </w:r>
      <w:r w:rsidR="00BA5C89" w:rsidRPr="00A42B28">
        <w:t xml:space="preserve"> you have submitted on COMP1682</w:t>
      </w:r>
      <w:r w:rsidRPr="00A42B28">
        <w:t xml:space="preserve"> is not an issue, so no citation is required for your own earlier work.</w:t>
      </w:r>
    </w:p>
    <w:p w14:paraId="14574781" w14:textId="4B8924F3" w:rsidR="00141137" w:rsidRDefault="003E3917" w:rsidP="00761D92">
      <w:pPr>
        <w:pStyle w:val="Heading3"/>
      </w:pPr>
      <w:r>
        <w:t>Questions/p</w:t>
      </w:r>
      <w:r w:rsidR="00141137">
        <w:t>oints to consider when writing the background section</w:t>
      </w:r>
    </w:p>
    <w:p w14:paraId="714F5280" w14:textId="3060F999" w:rsidR="00141137" w:rsidRDefault="00986AF1" w:rsidP="00BA5C89">
      <w:pPr>
        <w:spacing w:before="120"/>
      </w:pPr>
      <w:r>
        <w:t xml:space="preserve">Ask yourself and consider the following </w:t>
      </w:r>
      <w:r w:rsidR="00761D92">
        <w:t>questions</w:t>
      </w:r>
      <w:r>
        <w:t>, as you write your background section:</w:t>
      </w:r>
    </w:p>
    <w:p w14:paraId="111F6741" w14:textId="69155454" w:rsidR="00853DB3" w:rsidRDefault="00853DB3" w:rsidP="00853DB3">
      <w:pPr>
        <w:pStyle w:val="ListParagraph"/>
        <w:numPr>
          <w:ilvl w:val="0"/>
          <w:numId w:val="38"/>
        </w:numPr>
        <w:ind w:left="714" w:hanging="357"/>
      </w:pPr>
      <w:r w:rsidRPr="00853DB3">
        <w:t xml:space="preserve">What background information is necessary for the reader to understand </w:t>
      </w:r>
      <w:r>
        <w:t xml:space="preserve">what that project does and </w:t>
      </w:r>
      <w:r w:rsidRPr="00853DB3">
        <w:t>the rest of the report?</w:t>
      </w:r>
    </w:p>
    <w:p w14:paraId="475300A7" w14:textId="5D437027" w:rsidR="00986AF1" w:rsidRDefault="00853DB3" w:rsidP="00853DB3">
      <w:pPr>
        <w:pStyle w:val="ListParagraph"/>
        <w:numPr>
          <w:ilvl w:val="0"/>
          <w:numId w:val="38"/>
        </w:numPr>
        <w:ind w:left="714" w:hanging="357"/>
      </w:pPr>
      <w:r w:rsidRPr="00853DB3">
        <w:t>What specific problem is being addressed?</w:t>
      </w:r>
    </w:p>
    <w:p w14:paraId="6138A500" w14:textId="02C3E221" w:rsidR="00853DB3" w:rsidRDefault="00853DB3" w:rsidP="00853DB3">
      <w:pPr>
        <w:pStyle w:val="ListParagraph"/>
        <w:numPr>
          <w:ilvl w:val="0"/>
          <w:numId w:val="38"/>
        </w:numPr>
        <w:ind w:left="714" w:hanging="357"/>
      </w:pPr>
      <w:r>
        <w:t>How is this problem relevant to your degree programme of study?</w:t>
      </w:r>
    </w:p>
    <w:p w14:paraId="301F61F0" w14:textId="4F841D13" w:rsidR="00986AF1" w:rsidRDefault="00141137" w:rsidP="00853DB3">
      <w:pPr>
        <w:pStyle w:val="ListParagraph"/>
        <w:numPr>
          <w:ilvl w:val="0"/>
          <w:numId w:val="38"/>
        </w:numPr>
        <w:ind w:left="714" w:hanging="357"/>
      </w:pPr>
      <w:r w:rsidRPr="00141137">
        <w:t xml:space="preserve">Why is this problem </w:t>
      </w:r>
      <w:r w:rsidR="00853DB3">
        <w:t>significant and worthwhile solving</w:t>
      </w:r>
      <w:r w:rsidRPr="00141137">
        <w:t xml:space="preserve">? </w:t>
      </w:r>
    </w:p>
    <w:p w14:paraId="7BB87748" w14:textId="5794E5CF" w:rsidR="00986AF1" w:rsidRDefault="00853DB3" w:rsidP="00853DB3">
      <w:pPr>
        <w:pStyle w:val="ListParagraph"/>
        <w:numPr>
          <w:ilvl w:val="0"/>
          <w:numId w:val="38"/>
        </w:numPr>
        <w:ind w:left="714" w:hanging="357"/>
      </w:pPr>
      <w:r>
        <w:t>Who benefits from a solution to the problem</w:t>
      </w:r>
      <w:r w:rsidR="00141137" w:rsidRPr="00141137">
        <w:t xml:space="preserve">? </w:t>
      </w:r>
    </w:p>
    <w:p w14:paraId="29EEDE4F" w14:textId="01D9B4D8" w:rsidR="00986AF1" w:rsidRDefault="00853DB3" w:rsidP="0001277E">
      <w:pPr>
        <w:pStyle w:val="ListParagraph"/>
        <w:numPr>
          <w:ilvl w:val="0"/>
          <w:numId w:val="38"/>
        </w:numPr>
        <w:ind w:left="714" w:hanging="357"/>
        <w:jc w:val="left"/>
      </w:pPr>
      <w:r>
        <w:t>What</w:t>
      </w:r>
      <w:r w:rsidR="0001277E">
        <w:t xml:space="preserve"> </w:t>
      </w:r>
      <w:r>
        <w:t>has</w:t>
      </w:r>
      <w:r w:rsidR="0001277E">
        <w:t xml:space="preserve"> </w:t>
      </w:r>
      <w:r>
        <w:t xml:space="preserve">already been done </w:t>
      </w:r>
      <w:r w:rsidR="00141137" w:rsidRPr="00141137">
        <w:t>in this area?</w:t>
      </w:r>
      <w:r w:rsidR="0001277E">
        <w:t xml:space="preserve"> </w:t>
      </w:r>
      <w:r w:rsidR="00986AF1">
        <w:t>What is</w:t>
      </w:r>
      <w:r w:rsidR="0001277E">
        <w:t xml:space="preserve"> </w:t>
      </w:r>
      <w:r w:rsidR="00986AF1">
        <w:t xml:space="preserve">the most prominent or key work in </w:t>
      </w:r>
      <w:r w:rsidR="00761D92">
        <w:t>the</w:t>
      </w:r>
      <w:r w:rsidR="00986AF1">
        <w:t xml:space="preserve"> problem domain?</w:t>
      </w:r>
    </w:p>
    <w:p w14:paraId="63E8252B" w14:textId="6BC02B0B" w:rsidR="00707B4F" w:rsidRDefault="00141137" w:rsidP="00707B4F">
      <w:pPr>
        <w:pStyle w:val="ListParagraph"/>
        <w:numPr>
          <w:ilvl w:val="0"/>
          <w:numId w:val="38"/>
        </w:numPr>
        <w:ind w:left="714" w:hanging="357"/>
        <w:jc w:val="left"/>
      </w:pPr>
      <w:r w:rsidRPr="00141137">
        <w:t xml:space="preserve">What </w:t>
      </w:r>
      <w:r w:rsidR="003E3917">
        <w:t xml:space="preserve">existing </w:t>
      </w:r>
      <w:r w:rsidRPr="00141137">
        <w:t xml:space="preserve">work does </w:t>
      </w:r>
      <w:r w:rsidR="00986AF1">
        <w:t xml:space="preserve">your </w:t>
      </w:r>
      <w:r w:rsidR="003E3917">
        <w:t>solution</w:t>
      </w:r>
      <w:r w:rsidRPr="00141137">
        <w:t xml:space="preserve"> build on?</w:t>
      </w:r>
      <w:r w:rsidR="003E3917">
        <w:t xml:space="preserve"> and WHY?</w:t>
      </w:r>
      <w:r w:rsidRPr="00141137">
        <w:t xml:space="preserve"> </w:t>
      </w:r>
      <w:r w:rsidR="003E3917">
        <w:br/>
      </w:r>
      <w:r w:rsidR="00A64CC5">
        <w:t>Note: a</w:t>
      </w:r>
      <w:r w:rsidR="003E3917">
        <w:t xml:space="preserve">ddress this point briefly here to set the scene and allow the reader to understand where your ideas are coming from. You will </w:t>
      </w:r>
      <w:r w:rsidR="009C3B72">
        <w:t xml:space="preserve">need to </w:t>
      </w:r>
      <w:r w:rsidR="003E3917">
        <w:t xml:space="preserve">expand with much deeper analysis and </w:t>
      </w:r>
      <w:r w:rsidR="00A64CC5">
        <w:t>detail in the literature review chapter.</w:t>
      </w:r>
    </w:p>
    <w:p w14:paraId="3866AB6A" w14:textId="09BA88F0" w:rsidR="00A64CC5" w:rsidRDefault="00A64CC5" w:rsidP="00CC19BC">
      <w:pPr>
        <w:spacing w:before="120"/>
      </w:pPr>
      <w:r>
        <w:t xml:space="preserve">The </w:t>
      </w:r>
      <w:r w:rsidRPr="00A64CC5">
        <w:t xml:space="preserve">background </w:t>
      </w:r>
      <w:r>
        <w:t>should c</w:t>
      </w:r>
      <w:r w:rsidRPr="00A64CC5">
        <w:t xml:space="preserve">over both </w:t>
      </w:r>
      <w:r>
        <w:t xml:space="preserve">the </w:t>
      </w:r>
      <w:r w:rsidRPr="00A64CC5">
        <w:t xml:space="preserve">general theory and </w:t>
      </w:r>
      <w:r>
        <w:t>a broad view of existing work relevant to your</w:t>
      </w:r>
      <w:r w:rsidR="00541F34">
        <w:t>s.</w:t>
      </w:r>
      <w:r>
        <w:t xml:space="preserve"> </w:t>
      </w:r>
      <w:r w:rsidRPr="00A64CC5">
        <w:t xml:space="preserve">Supervisors can guide you in </w:t>
      </w:r>
      <w:r>
        <w:t>deciding</w:t>
      </w:r>
      <w:r w:rsidRPr="00A64CC5">
        <w:t xml:space="preserve"> </w:t>
      </w:r>
      <w:r>
        <w:t>what is most important here</w:t>
      </w:r>
      <w:r w:rsidRPr="00A64CC5">
        <w:t xml:space="preserve">. However, </w:t>
      </w:r>
      <w:r w:rsidR="00541F34">
        <w:t>the</w:t>
      </w:r>
      <w:r w:rsidRPr="00A64CC5">
        <w:t xml:space="preserve"> general rule</w:t>
      </w:r>
      <w:r w:rsidR="00541F34">
        <w:t xml:space="preserve"> is to</w:t>
      </w:r>
      <w:r w:rsidRPr="00A64CC5">
        <w:t xml:space="preserve"> provide both a broader context and </w:t>
      </w:r>
      <w:r w:rsidR="00541F34">
        <w:t>note</w:t>
      </w:r>
      <w:r w:rsidRPr="00A64CC5">
        <w:t xml:space="preserve"> prior work that closely relates to </w:t>
      </w:r>
      <w:r>
        <w:t>and</w:t>
      </w:r>
      <w:r w:rsidRPr="00A64CC5">
        <w:t xml:space="preserve"> influences you</w:t>
      </w:r>
      <w:r w:rsidR="00541F34">
        <w:t>rs</w:t>
      </w:r>
      <w:r w:rsidRPr="00A64CC5">
        <w:t>.</w:t>
      </w:r>
      <w:r w:rsidR="008346EC">
        <w:t xml:space="preserve"> You will expand on this and exploring answers to the questions above in the literature review.</w:t>
      </w:r>
    </w:p>
    <w:p w14:paraId="5324FF97" w14:textId="35D4565D" w:rsidR="00B1123A" w:rsidRDefault="00B1123A" w:rsidP="00B1123A">
      <w:pPr>
        <w:pStyle w:val="Heading2"/>
        <w:numPr>
          <w:ilvl w:val="1"/>
          <w:numId w:val="20"/>
        </w:numPr>
      </w:pPr>
      <w:bookmarkStart w:id="25" w:name="_Toc194592498"/>
      <w:bookmarkStart w:id="26" w:name="_Toc122923492"/>
      <w:bookmarkStart w:id="27" w:name="_Toc122923598"/>
      <w:r>
        <w:t>Aims and Objectives</w:t>
      </w:r>
      <w:bookmarkEnd w:id="25"/>
    </w:p>
    <w:p w14:paraId="4D6E32C0" w14:textId="236B520E" w:rsidR="00B1123A" w:rsidRDefault="00CA29EA" w:rsidP="00197CDB">
      <w:pPr>
        <w:spacing w:before="120"/>
      </w:pPr>
      <w:r>
        <w:t xml:space="preserve">The aim is typically a single statement describing the output of your project. For example, </w:t>
      </w:r>
      <w:r w:rsidR="002E360D">
        <w:t>"</w:t>
      </w:r>
      <w:r w:rsidR="002E360D" w:rsidRPr="002E360D">
        <w:t xml:space="preserve">This project aims to develop and evaluate a </w:t>
      </w:r>
      <w:r w:rsidR="002E360D">
        <w:t xml:space="preserve">hybrid </w:t>
      </w:r>
      <w:r w:rsidR="002E360D" w:rsidRPr="002E360D">
        <w:t>metaheuristic algorithm</w:t>
      </w:r>
      <w:r w:rsidR="002E360D">
        <w:t xml:space="preserve"> that incorporates</w:t>
      </w:r>
      <w:r w:rsidR="002E360D" w:rsidRPr="002E360D">
        <w:t xml:space="preserve"> genetic algorithm and ant colony optimisation </w:t>
      </w:r>
      <w:r w:rsidR="002E360D">
        <w:t>for</w:t>
      </w:r>
      <w:r w:rsidR="002E360D" w:rsidRPr="002E360D">
        <w:t xml:space="preserve"> pathfinding </w:t>
      </w:r>
      <w:r w:rsidR="008E4505">
        <w:t xml:space="preserve">in </w:t>
      </w:r>
      <w:r w:rsidR="002E360D" w:rsidRPr="002E360D">
        <w:t>video game</w:t>
      </w:r>
      <w:r w:rsidR="002E360D">
        <w:t>s"</w:t>
      </w:r>
      <w:r w:rsidR="002E360D" w:rsidRPr="002E360D">
        <w:t>.</w:t>
      </w:r>
      <w:r w:rsidR="002E360D">
        <w:t xml:space="preserve"> You can then expand with further details in </w:t>
      </w:r>
      <w:r w:rsidR="00FD42D0">
        <w:t>a</w:t>
      </w:r>
      <w:r w:rsidR="00AA3F0F">
        <w:t xml:space="preserve"> </w:t>
      </w:r>
      <w:r w:rsidR="002E360D">
        <w:t xml:space="preserve">following paragraph, but the statement should be sufficiently detailed to give a general indication of the intended outcome of your project and </w:t>
      </w:r>
      <w:r w:rsidR="00FD42D0">
        <w:t>the</w:t>
      </w:r>
      <w:r w:rsidR="002E360D">
        <w:t xml:space="preserve"> prototype </w:t>
      </w:r>
      <w:r w:rsidR="00FD42D0">
        <w:t xml:space="preserve">the project </w:t>
      </w:r>
      <w:r w:rsidR="002E360D">
        <w:t>produce</w:t>
      </w:r>
      <w:r w:rsidR="00FD42D0">
        <w:t>s</w:t>
      </w:r>
      <w:r w:rsidR="002E360D">
        <w:t>.</w:t>
      </w:r>
    </w:p>
    <w:p w14:paraId="1A4E82E9" w14:textId="434FC37C" w:rsidR="00B1123A" w:rsidRDefault="00B1123A" w:rsidP="00197CDB">
      <w:pPr>
        <w:spacing w:before="120"/>
      </w:pPr>
      <w:r>
        <w:t xml:space="preserve">The objectives </w:t>
      </w:r>
      <w:r w:rsidR="00FD42D0">
        <w:t xml:space="preserve">are the tasks that need to be done </w:t>
      </w:r>
      <w:proofErr w:type="gramStart"/>
      <w:r w:rsidR="00FD42D0">
        <w:t>in order to</w:t>
      </w:r>
      <w:proofErr w:type="gramEnd"/>
      <w:r w:rsidR="00FD42D0">
        <w:t xml:space="preserve"> achieve the </w:t>
      </w:r>
      <w:r w:rsidR="000E3D13">
        <w:t>project's</w:t>
      </w:r>
      <w:r w:rsidR="00FD42D0">
        <w:t xml:space="preserve"> aim. They </w:t>
      </w:r>
      <w:r>
        <w:t xml:space="preserve">should all have specific deliverables and be measurable to help you </w:t>
      </w:r>
      <w:r w:rsidR="00FD42D0">
        <w:t>achieve the aim</w:t>
      </w:r>
      <w:r>
        <w:t xml:space="preserve">. </w:t>
      </w:r>
      <w:r w:rsidR="00E95AD5">
        <w:t>You should revisit these in the Evaluation chapter</w:t>
      </w:r>
      <w:r w:rsidR="000E3D13">
        <w:t>,</w:t>
      </w:r>
      <w:r w:rsidR="00E95AD5">
        <w:t xml:space="preserve"> where you critically reflect on and evaluate how successful you have been in your work</w:t>
      </w:r>
      <w:r w:rsidR="00A42B28">
        <w:t>.</w:t>
      </w:r>
      <w:r w:rsidR="00E95AD5">
        <w:t xml:space="preserve"> </w:t>
      </w:r>
    </w:p>
    <w:p w14:paraId="5100E90E" w14:textId="5C3A96FC" w:rsidR="00B1123A" w:rsidRDefault="00B1123A" w:rsidP="00B1123A">
      <w:pPr>
        <w:pStyle w:val="Heading2"/>
        <w:numPr>
          <w:ilvl w:val="1"/>
          <w:numId w:val="20"/>
        </w:numPr>
      </w:pPr>
      <w:bookmarkStart w:id="28" w:name="_Toc194592499"/>
      <w:r>
        <w:t>Methodolog</w:t>
      </w:r>
      <w:r w:rsidR="00986AF1">
        <w:t>y</w:t>
      </w:r>
      <w:bookmarkEnd w:id="28"/>
    </w:p>
    <w:p w14:paraId="78A03FF1" w14:textId="4279AFB7" w:rsidR="00197CDB" w:rsidRDefault="00197CDB" w:rsidP="00B1123A">
      <w:r>
        <w:t xml:space="preserve">Describe the approach you took to implement your project in terms of the research and </w:t>
      </w:r>
      <w:r w:rsidR="003D6E27">
        <w:t xml:space="preserve">the </w:t>
      </w:r>
      <w:r>
        <w:t xml:space="preserve">development of </w:t>
      </w:r>
      <w:r w:rsidR="003D6E27">
        <w:t>the prototype</w:t>
      </w:r>
      <w:r>
        <w:t xml:space="preserve">. </w:t>
      </w:r>
      <w:r w:rsidRPr="00197CDB">
        <w:t xml:space="preserve">By reference to </w:t>
      </w:r>
      <w:r>
        <w:t>j</w:t>
      </w:r>
      <w:r w:rsidRPr="00197CDB">
        <w:t>ournals</w:t>
      </w:r>
      <w:r>
        <w:t xml:space="preserve"> and current work</w:t>
      </w:r>
      <w:r w:rsidRPr="00197CDB">
        <w:t xml:space="preserve">, identify the approaches and methodologies </w:t>
      </w:r>
      <w:r w:rsidRPr="00197CDB">
        <w:lastRenderedPageBreak/>
        <w:t xml:space="preserve">that have been </w:t>
      </w:r>
      <w:r>
        <w:t>used/developed</w:t>
      </w:r>
      <w:r w:rsidRPr="00197CDB">
        <w:t xml:space="preserve"> in </w:t>
      </w:r>
      <w:r>
        <w:t>your</w:t>
      </w:r>
      <w:r w:rsidRPr="00197CDB">
        <w:t xml:space="preserve"> problem domain and state what </w:t>
      </w:r>
      <w:r>
        <w:t>you</w:t>
      </w:r>
      <w:r w:rsidRPr="00197CDB">
        <w:t xml:space="preserve"> use</w:t>
      </w:r>
      <w:r>
        <w:t>d</w:t>
      </w:r>
      <w:r w:rsidRPr="00197CDB">
        <w:t xml:space="preserve"> as a methodology, testbed, programming framework, simulat</w:t>
      </w:r>
      <w:r>
        <w:t xml:space="preserve">ion, etc. </w:t>
      </w:r>
    </w:p>
    <w:p w14:paraId="503EACA7" w14:textId="08B20A6D" w:rsidR="003D6E27" w:rsidRDefault="003D6E27" w:rsidP="003D6E27">
      <w:pPr>
        <w:spacing w:before="120"/>
      </w:pPr>
      <w:r>
        <w:t xml:space="preserve">This section should be a </w:t>
      </w:r>
      <w:r w:rsidRPr="00FF7C54">
        <w:rPr>
          <w:b/>
        </w:rPr>
        <w:t>justification</w:t>
      </w:r>
      <w:r>
        <w:rPr>
          <w:b/>
        </w:rPr>
        <w:t>,</w:t>
      </w:r>
      <w:r>
        <w:t xml:space="preserve"> not a detailed description of generic methodologies. The choice of methodology will vary between projects</w:t>
      </w:r>
      <w:r w:rsidR="008E4505">
        <w:t>.</w:t>
      </w:r>
      <w:r>
        <w:t xml:space="preserve"> </w:t>
      </w:r>
      <w:r w:rsidR="008E4505">
        <w:t>T</w:t>
      </w:r>
      <w:r>
        <w:t xml:space="preserve">he key points here should be about presenting evidence (i.e. references) as to why you chose your methodologies. Why did you use, for example, </w:t>
      </w:r>
      <w:r w:rsidR="000E3D13">
        <w:t>RAD</w:t>
      </w:r>
      <w:r>
        <w:t xml:space="preserve">, iterative prototyping, </w:t>
      </w:r>
      <w:r w:rsidR="000E3D13">
        <w:t>personas, etc.,</w:t>
      </w:r>
      <w:r>
        <w:t xml:space="preserve"> in the design and development of your prototype?</w:t>
      </w:r>
    </w:p>
    <w:p w14:paraId="34B83295" w14:textId="6DFAA318" w:rsidR="003D6E27" w:rsidRDefault="003D6E27" w:rsidP="003D6E27">
      <w:pPr>
        <w:spacing w:before="120"/>
      </w:pPr>
      <w:r w:rsidRPr="003D6E27">
        <w:t xml:space="preserve">Selecting a suitable research method is essential for drawing meaningful conclusions related to your research question. </w:t>
      </w:r>
      <w:r w:rsidR="000E3D13">
        <w:t>An extensive</w:t>
      </w:r>
      <w:r w:rsidRPr="003D6E27">
        <w:t xml:space="preserve"> list of research methods, along with guidance on their application, is available </w:t>
      </w:r>
      <w:r>
        <w:t>at</w:t>
      </w:r>
      <w:r w:rsidRPr="003D6E27">
        <w:t xml:space="preserve"> </w:t>
      </w:r>
      <w:hyperlink r:id="rId11" w:history="1">
        <w:r w:rsidRPr="003D6E27">
          <w:rPr>
            <w:rStyle w:val="Hyperlink"/>
          </w:rPr>
          <w:t>SAGE Publishing</w:t>
        </w:r>
      </w:hyperlink>
      <w:r w:rsidRPr="003D6E27">
        <w:t xml:space="preserve">. These methods </w:t>
      </w:r>
      <w:r>
        <w:t>apply</w:t>
      </w:r>
      <w:r w:rsidRPr="003D6E27">
        <w:t xml:space="preserve"> to </w:t>
      </w:r>
      <w:r w:rsidR="000E3D13">
        <w:t>any information or data type</w:t>
      </w:r>
      <w:r w:rsidRPr="003D6E27">
        <w:t>, including quantitative, qualitative, primary, and secondary sources.</w:t>
      </w:r>
    </w:p>
    <w:p w14:paraId="2833DE90" w14:textId="1CD5CCAF" w:rsidR="00B1123A" w:rsidRPr="00FF7C54" w:rsidRDefault="00B1123A" w:rsidP="003D6E27">
      <w:pPr>
        <w:spacing w:before="120"/>
      </w:pPr>
      <w:r>
        <w:t>Once more</w:t>
      </w:r>
      <w:r w:rsidR="000E3D13">
        <w:t>,</w:t>
      </w:r>
      <w:r>
        <w:t xml:space="preserve"> you should have a section in the Evaluation chapter which reflects on the effectiveness of these methodologies in your specific project.</w:t>
      </w:r>
    </w:p>
    <w:p w14:paraId="68EDF62E" w14:textId="03F91F69" w:rsidR="00B1123A" w:rsidRDefault="004E01B9" w:rsidP="00B1123A">
      <w:pPr>
        <w:pStyle w:val="Heading2"/>
        <w:numPr>
          <w:ilvl w:val="1"/>
          <w:numId w:val="20"/>
        </w:numPr>
      </w:pPr>
      <w:bookmarkStart w:id="29" w:name="_Toc194592500"/>
      <w:r>
        <w:t>Report Roadmap</w:t>
      </w:r>
      <w:bookmarkEnd w:id="29"/>
    </w:p>
    <w:bookmarkEnd w:id="26"/>
    <w:bookmarkEnd w:id="27"/>
    <w:p w14:paraId="2B79C742" w14:textId="56AFDB24" w:rsidR="00162E78" w:rsidRDefault="000236C4" w:rsidP="002966AF">
      <w:r>
        <w:t xml:space="preserve">Give a </w:t>
      </w:r>
      <w:r w:rsidRPr="000236C4">
        <w:t xml:space="preserve">clear indication of what is to come in the report. As you write your report, try to aim for it to be as "reader-friendly" as possible. </w:t>
      </w:r>
      <w:r>
        <w:t xml:space="preserve">Avoid a listing of the chapters in your report. Instead, </w:t>
      </w:r>
      <w:r w:rsidR="00281B81">
        <w:t>p</w:t>
      </w:r>
      <w:r w:rsidR="00281B81" w:rsidRPr="000236C4">
        <w:t>rovide clear signposting to what is to follow in the report and briefly give clear indications about their relevance and how they fit into the overall project story.</w:t>
      </w:r>
      <w:r w:rsidR="00281B81">
        <w:t xml:space="preserve"> B</w:t>
      </w:r>
      <w:r>
        <w:t>riefly introduce each chapter by indicating the content to expect, its relevance to the project/solution journey/story,</w:t>
      </w:r>
      <w:r w:rsidR="00281B81">
        <w:t xml:space="preserve"> and the link to the following chapter.</w:t>
      </w:r>
      <w:r>
        <w:t xml:space="preserve"> </w:t>
      </w:r>
    </w:p>
    <w:p w14:paraId="7C9006F3" w14:textId="77777777" w:rsidR="00AA3901" w:rsidRPr="002966AF" w:rsidRDefault="00AA3901" w:rsidP="002966AF"/>
    <w:p w14:paraId="79DDEFF0" w14:textId="77777777" w:rsidR="002966AF" w:rsidRDefault="002966AF" w:rsidP="002966AF">
      <w:pPr>
        <w:pStyle w:val="Heading1"/>
      </w:pPr>
      <w:r>
        <w:br w:type="page"/>
      </w:r>
      <w:bookmarkStart w:id="30" w:name="_Toc122923493"/>
      <w:bookmarkStart w:id="31" w:name="_Toc122923599"/>
      <w:bookmarkStart w:id="32" w:name="_Toc174261928"/>
      <w:bookmarkStart w:id="33" w:name="_Toc400960515"/>
      <w:bookmarkStart w:id="34" w:name="_Toc194592501"/>
      <w:r w:rsidRPr="00A42B28">
        <w:lastRenderedPageBreak/>
        <w:t>L</w:t>
      </w:r>
      <w:r>
        <w:t>iterature Review</w:t>
      </w:r>
      <w:bookmarkEnd w:id="30"/>
      <w:bookmarkEnd w:id="31"/>
      <w:bookmarkEnd w:id="32"/>
      <w:bookmarkEnd w:id="33"/>
      <w:bookmarkEnd w:id="34"/>
    </w:p>
    <w:p w14:paraId="77B76C1A" w14:textId="01FA5D6A" w:rsidR="00811053" w:rsidRDefault="00231BEC" w:rsidP="0001277E">
      <w:pPr>
        <w:spacing w:before="120"/>
      </w:pPr>
      <w:r>
        <w:t>This is where you</w:t>
      </w:r>
      <w:r w:rsidR="00811053">
        <w:t xml:space="preserve"> </w:t>
      </w:r>
      <w:r>
        <w:t xml:space="preserve">present </w:t>
      </w:r>
      <w:r w:rsidRPr="00231BEC">
        <w:t xml:space="preserve">a concise yet comprehensive exploration of </w:t>
      </w:r>
      <w:r>
        <w:t xml:space="preserve">existing </w:t>
      </w:r>
      <w:r w:rsidRPr="00231BEC">
        <w:t>past and current research</w:t>
      </w:r>
      <w:r>
        <w:t xml:space="preserve">/ </w:t>
      </w:r>
      <w:r w:rsidR="000506F1">
        <w:t>work</w:t>
      </w:r>
      <w:r w:rsidR="00E4124B">
        <w:t>/</w:t>
      </w:r>
      <w:r w:rsidR="000506F1">
        <w:t>theories</w:t>
      </w:r>
      <w:r w:rsidR="00DB00D6">
        <w:t>/concepts</w:t>
      </w:r>
      <w:r w:rsidR="000506F1">
        <w:t xml:space="preserve"> relevant to </w:t>
      </w:r>
      <w:r w:rsidR="00DB00D6">
        <w:t>your</w:t>
      </w:r>
      <w:r w:rsidR="000506F1">
        <w:t xml:space="preserve"> problem domain. </w:t>
      </w:r>
      <w:r w:rsidR="008251B8" w:rsidRPr="008251B8">
        <w:t xml:space="preserve">Your review should </w:t>
      </w:r>
      <w:r w:rsidR="008251B8">
        <w:t>demonstrate</w:t>
      </w:r>
      <w:r w:rsidR="008251B8" w:rsidRPr="008251B8">
        <w:t xml:space="preserve"> a thorough understanding of the current state of research</w:t>
      </w:r>
      <w:r w:rsidR="008251B8">
        <w:t>/</w:t>
      </w:r>
      <w:r w:rsidR="008251B8" w:rsidRPr="008251B8">
        <w:t xml:space="preserve">work in the </w:t>
      </w:r>
      <w:r w:rsidR="008251B8">
        <w:t>problem domain area</w:t>
      </w:r>
      <w:r w:rsidR="008251B8" w:rsidRPr="008251B8">
        <w:t xml:space="preserve">, enabling you to effectively position your project within the broader context of existing </w:t>
      </w:r>
      <w:r w:rsidR="008251B8">
        <w:t>work</w:t>
      </w:r>
      <w:r w:rsidR="008251B8" w:rsidRPr="008251B8">
        <w:t>.</w:t>
      </w:r>
      <w:r w:rsidR="008251B8">
        <w:t xml:space="preserve"> </w:t>
      </w:r>
      <w:r w:rsidR="00417AA7">
        <w:t>You</w:t>
      </w:r>
      <w:r w:rsidR="00FB3710">
        <w:t xml:space="preserve"> should s</w:t>
      </w:r>
      <w:r w:rsidR="00FB3710" w:rsidRPr="000506F1">
        <w:t>ynthesis</w:t>
      </w:r>
      <w:r w:rsidR="00FB3710">
        <w:t>e</w:t>
      </w:r>
      <w:r w:rsidR="00FB3710" w:rsidRPr="000506F1">
        <w:t xml:space="preserve"> the key ideas</w:t>
      </w:r>
      <w:r w:rsidR="00FB3710">
        <w:t>, work</w:t>
      </w:r>
      <w:r w:rsidR="00FB3710" w:rsidRPr="000506F1">
        <w:t xml:space="preserve">, </w:t>
      </w:r>
      <w:r w:rsidR="00FB3710">
        <w:t xml:space="preserve">and </w:t>
      </w:r>
      <w:r w:rsidR="00FB3710" w:rsidRPr="000506F1">
        <w:t>theories</w:t>
      </w:r>
      <w:r w:rsidR="00FB3710">
        <w:t>/</w:t>
      </w:r>
      <w:r w:rsidR="00FB3710" w:rsidRPr="000506F1">
        <w:t>concepts into a</w:t>
      </w:r>
      <w:r w:rsidR="008251B8">
        <w:t xml:space="preserve"> critical exposition </w:t>
      </w:r>
      <w:r w:rsidR="00FB3710" w:rsidRPr="000506F1">
        <w:t>of what is known.</w:t>
      </w:r>
      <w:r w:rsidR="00FB3710" w:rsidRPr="0099364C">
        <w:t xml:space="preserve"> </w:t>
      </w:r>
      <w:r w:rsidR="008E4505">
        <w:t>The purpose here is to</w:t>
      </w:r>
      <w:r w:rsidR="000506F1">
        <w:t xml:space="preserve"> p</w:t>
      </w:r>
      <w:r w:rsidR="000506F1" w:rsidRPr="000506F1">
        <w:t>repar</w:t>
      </w:r>
      <w:r w:rsidR="008E4505">
        <w:t>e</w:t>
      </w:r>
      <w:r w:rsidR="000506F1" w:rsidRPr="000506F1">
        <w:t xml:space="preserve"> the ground</w:t>
      </w:r>
      <w:r w:rsidR="008E4505">
        <w:t>s</w:t>
      </w:r>
      <w:r w:rsidR="000506F1" w:rsidRPr="000506F1">
        <w:t xml:space="preserve"> for </w:t>
      </w:r>
      <w:r w:rsidR="008251B8">
        <w:t>applying</w:t>
      </w:r>
      <w:r w:rsidR="000506F1" w:rsidRPr="000506F1">
        <w:t xml:space="preserve"> these </w:t>
      </w:r>
      <w:r w:rsidR="000506F1">
        <w:t>in your project</w:t>
      </w:r>
      <w:r w:rsidR="00FB3710">
        <w:t>,</w:t>
      </w:r>
      <w:r w:rsidR="000506F1">
        <w:t xml:space="preserve"> and</w:t>
      </w:r>
      <w:r w:rsidR="00DB00D6">
        <w:t xml:space="preserve"> justifying the </w:t>
      </w:r>
      <w:r w:rsidR="00FB3710" w:rsidRPr="0099364C">
        <w:t xml:space="preserve">findings </w:t>
      </w:r>
      <w:r w:rsidR="00E4124B">
        <w:t xml:space="preserve">that </w:t>
      </w:r>
      <w:r w:rsidR="00FB3710">
        <w:t xml:space="preserve">you will </w:t>
      </w:r>
      <w:r w:rsidR="0099364C" w:rsidRPr="0099364C">
        <w:t>build upon</w:t>
      </w:r>
      <w:r w:rsidR="008251B8">
        <w:t xml:space="preserve"> in your implementation</w:t>
      </w:r>
      <w:r w:rsidR="0099364C" w:rsidRPr="0099364C">
        <w:t>.</w:t>
      </w:r>
    </w:p>
    <w:p w14:paraId="72464FD8" w14:textId="77777777" w:rsidR="00B65535" w:rsidRDefault="00B65535" w:rsidP="00B65535">
      <w:pPr>
        <w:pStyle w:val="Heading2"/>
      </w:pPr>
      <w:bookmarkStart w:id="35" w:name="_Toc122923494"/>
      <w:bookmarkStart w:id="36" w:name="_Toc122923600"/>
      <w:bookmarkStart w:id="37" w:name="_Toc174261929"/>
      <w:bookmarkStart w:id="38" w:name="_Toc400960516"/>
      <w:bookmarkStart w:id="39" w:name="_Toc194592502"/>
      <w:r>
        <w:t>Introduction</w:t>
      </w:r>
      <w:bookmarkEnd w:id="35"/>
      <w:bookmarkEnd w:id="36"/>
      <w:bookmarkEnd w:id="37"/>
      <w:bookmarkEnd w:id="38"/>
      <w:bookmarkEnd w:id="39"/>
    </w:p>
    <w:p w14:paraId="05FBD372" w14:textId="40744A1D" w:rsidR="00B65535" w:rsidRDefault="00B65535" w:rsidP="00B65535">
      <w:pPr>
        <w:spacing w:before="120"/>
      </w:pPr>
      <w:r w:rsidRPr="00FD4E0F">
        <w:t xml:space="preserve">A literature review extends beyond </w:t>
      </w:r>
      <w:r>
        <w:t>an account</w:t>
      </w:r>
      <w:r w:rsidRPr="00FD4E0F">
        <w:t xml:space="preserve"> of </w:t>
      </w:r>
      <w:r>
        <w:t xml:space="preserve">separate reviews </w:t>
      </w:r>
      <w:r w:rsidRPr="00FD4E0F">
        <w:t xml:space="preserve">of </w:t>
      </w:r>
      <w:r>
        <w:t>existing work. I</w:t>
      </w:r>
      <w:r w:rsidRPr="00FD4E0F">
        <w:t>t serves as a critical</w:t>
      </w:r>
      <w:r>
        <w:t>,</w:t>
      </w:r>
      <w:r w:rsidRPr="00FD4E0F">
        <w:t xml:space="preserve"> analytical synthesis of existing knowledge </w:t>
      </w:r>
      <w:r>
        <w:t>relevant to your problem domain</w:t>
      </w:r>
      <w:r w:rsidRPr="00FD4E0F">
        <w:t xml:space="preserve">. </w:t>
      </w:r>
      <w:r w:rsidR="008251B8" w:rsidRPr="008251B8">
        <w:t>The literature review should critically analy</w:t>
      </w:r>
      <w:r w:rsidR="008251B8">
        <w:t>s</w:t>
      </w:r>
      <w:r w:rsidR="008251B8" w:rsidRPr="008251B8">
        <w:t>e and compare concepts, theories, existing work, the current state of the art (</w:t>
      </w:r>
      <w:proofErr w:type="spellStart"/>
      <w:r w:rsidR="008251B8" w:rsidRPr="008251B8">
        <w:t>SoA</w:t>
      </w:r>
      <w:proofErr w:type="spellEnd"/>
      <w:r w:rsidR="008251B8" w:rsidRPr="008251B8">
        <w:t xml:space="preserve">), and findings, integrating them into a cohesive discussion rather than presenting them as </w:t>
      </w:r>
      <w:r w:rsidR="008251B8">
        <w:t>separate</w:t>
      </w:r>
      <w:r w:rsidR="008251B8" w:rsidRPr="008251B8">
        <w:t xml:space="preserve"> summaries.</w:t>
      </w:r>
      <w:r w:rsidR="008251B8">
        <w:t xml:space="preserve"> </w:t>
      </w:r>
      <w:r w:rsidRPr="00FD4E0F">
        <w:t xml:space="preserve">They should be structured around a specific theme or focus to provide coherence and direction. While a literature review does not need to </w:t>
      </w:r>
      <w:r>
        <w:t>be exhaustive</w:t>
      </w:r>
      <w:r w:rsidRPr="00FD4E0F">
        <w:t xml:space="preserve">, it must </w:t>
      </w:r>
      <w:r>
        <w:t>discuss the most</w:t>
      </w:r>
      <w:r w:rsidRPr="00FD4E0F">
        <w:t xml:space="preserve"> significant </w:t>
      </w:r>
      <w:r>
        <w:t>work relevant to that</w:t>
      </w:r>
      <w:r w:rsidRPr="00FD4E0F">
        <w:t xml:space="preserve"> focus.</w:t>
      </w:r>
    </w:p>
    <w:p w14:paraId="3DCEBED5" w14:textId="78C740DD" w:rsidR="008251B8" w:rsidRDefault="008251B8" w:rsidP="00B65535">
      <w:pPr>
        <w:spacing w:before="120"/>
      </w:pPr>
      <w:r w:rsidRPr="008251B8">
        <w:t xml:space="preserve">In this chapter, you are expected to build upon the questions </w:t>
      </w:r>
      <w:r w:rsidR="00720520">
        <w:t>set out for</w:t>
      </w:r>
      <w:r w:rsidRPr="008251B8">
        <w:t xml:space="preserve"> the Background section, </w:t>
      </w:r>
      <w:r w:rsidR="00720520" w:rsidRPr="008251B8">
        <w:t>investigating</w:t>
      </w:r>
      <w:r w:rsidRPr="008251B8">
        <w:t xml:space="preserve"> </w:t>
      </w:r>
      <w:r w:rsidR="00720520">
        <w:t>them in</w:t>
      </w:r>
      <w:r w:rsidRPr="008251B8">
        <w:t xml:space="preserve"> much </w:t>
      </w:r>
      <w:r w:rsidR="00720520">
        <w:t>more granular</w:t>
      </w:r>
      <w:r w:rsidRPr="008251B8">
        <w:t xml:space="preserve"> detail to leverage </w:t>
      </w:r>
      <w:r>
        <w:t>the</w:t>
      </w:r>
      <w:r w:rsidR="00720520">
        <w:t xml:space="preserve"> findings</w:t>
      </w:r>
      <w:r w:rsidRPr="008251B8">
        <w:t xml:space="preserve"> in shaping your solution and implementation. Provide a more in-depth and technically rich exploration of the following points to ensure a comprehensive and robust discussion.</w:t>
      </w:r>
    </w:p>
    <w:p w14:paraId="7B870705" w14:textId="0F1062D6" w:rsidR="00707B4F" w:rsidRDefault="00707B4F" w:rsidP="00707B4F">
      <w:pPr>
        <w:pStyle w:val="ListParagraph"/>
        <w:numPr>
          <w:ilvl w:val="0"/>
          <w:numId w:val="38"/>
        </w:numPr>
        <w:ind w:left="714" w:hanging="357"/>
      </w:pPr>
      <w:r>
        <w:t xml:space="preserve">What has already been done </w:t>
      </w:r>
      <w:r w:rsidRPr="00141137">
        <w:t xml:space="preserve">in this area? </w:t>
      </w:r>
      <w:r>
        <w:t>What is the most prominent or key work in your problem domain?</w:t>
      </w:r>
    </w:p>
    <w:p w14:paraId="07FCCE14" w14:textId="71F33BF7" w:rsidR="00720520" w:rsidRDefault="00707B4F" w:rsidP="00720520">
      <w:pPr>
        <w:pStyle w:val="ListParagraph"/>
        <w:numPr>
          <w:ilvl w:val="0"/>
          <w:numId w:val="38"/>
        </w:numPr>
        <w:ind w:left="714" w:right="-129" w:hanging="357"/>
        <w:jc w:val="left"/>
      </w:pPr>
      <w:r w:rsidRPr="00141137">
        <w:t xml:space="preserve">What </w:t>
      </w:r>
      <w:r>
        <w:t xml:space="preserve">existing </w:t>
      </w:r>
      <w:r w:rsidRPr="00141137">
        <w:t xml:space="preserve">work does </w:t>
      </w:r>
      <w:r>
        <w:t>your solution</w:t>
      </w:r>
      <w:r w:rsidRPr="00141137">
        <w:t xml:space="preserve"> build on?</w:t>
      </w:r>
      <w:r>
        <w:t xml:space="preserve"> and WHY?</w:t>
      </w:r>
      <w:r w:rsidRPr="00141137">
        <w:t xml:space="preserve"> </w:t>
      </w:r>
      <w:r w:rsidR="00720520">
        <w:br/>
        <w:t>Expand with much deeper analysis and detail</w:t>
      </w:r>
      <w:r w:rsidR="00720520" w:rsidRPr="00720520">
        <w:t xml:space="preserve">, progressing towards an explanation of how this </w:t>
      </w:r>
      <w:r w:rsidR="00720520">
        <w:t>may</w:t>
      </w:r>
      <w:r w:rsidR="00720520" w:rsidRPr="00720520">
        <w:t xml:space="preserve"> or </w:t>
      </w:r>
      <w:r w:rsidR="00720520">
        <w:t>may</w:t>
      </w:r>
      <w:r w:rsidR="00720520" w:rsidRPr="00720520">
        <w:t xml:space="preserve"> not be applied in your solution or implementation</w:t>
      </w:r>
      <w:r>
        <w:t>.</w:t>
      </w:r>
    </w:p>
    <w:p w14:paraId="60BE84EC" w14:textId="77777777" w:rsidR="00707B4F" w:rsidRPr="00707B4F" w:rsidRDefault="00707B4F" w:rsidP="00707B4F">
      <w:pPr>
        <w:pStyle w:val="ListParagraph"/>
        <w:numPr>
          <w:ilvl w:val="0"/>
          <w:numId w:val="38"/>
        </w:numPr>
        <w:ind w:left="714" w:hanging="357"/>
      </w:pPr>
      <w:r w:rsidRPr="00707B4F">
        <w:t>What are possible alternative solutions? And WHY did you disregard them?</w:t>
      </w:r>
    </w:p>
    <w:p w14:paraId="3485A446" w14:textId="250AAD20" w:rsidR="00B65535" w:rsidRDefault="00B65535" w:rsidP="00B65535">
      <w:pPr>
        <w:spacing w:before="120"/>
      </w:pPr>
      <w:r>
        <w:t>How you organise the structure of your literature review depends on the problem domain and the project aim. L</w:t>
      </w:r>
      <w:r w:rsidRPr="00FD4E0F">
        <w:t>iterature reviews are typically organi</w:t>
      </w:r>
      <w:r>
        <w:t>s</w:t>
      </w:r>
      <w:r w:rsidRPr="00FD4E0F">
        <w:t>ed thematically, grouping studies based on theoretical frameworks, methodologies, key issues, or central concepts</w:t>
      </w:r>
      <w:r>
        <w:t xml:space="preserve"> rather</w:t>
      </w:r>
      <w:r w:rsidRPr="00FD4E0F">
        <w:t xml:space="preserve"> than </w:t>
      </w:r>
      <w:r w:rsidR="00720520">
        <w:t>following</w:t>
      </w:r>
      <w:r w:rsidRPr="00FD4E0F">
        <w:t xml:space="preserve"> a chronological </w:t>
      </w:r>
      <w:r>
        <w:t>listing</w:t>
      </w:r>
      <w:r w:rsidRPr="00FD4E0F">
        <w:t>.</w:t>
      </w:r>
      <w:r>
        <w:t xml:space="preserve"> </w:t>
      </w:r>
      <w:r w:rsidRPr="00FD4E0F">
        <w:t>A thematic approach facilitates the comparison of different perspectives, research methods</w:t>
      </w:r>
      <w:r>
        <w:t>, approaches</w:t>
      </w:r>
      <w:r w:rsidRPr="00FD4E0F">
        <w:t xml:space="preserve">, and findings, allowing for a critical examination of existing </w:t>
      </w:r>
      <w:r>
        <w:t>work</w:t>
      </w:r>
      <w:r w:rsidRPr="00FD4E0F">
        <w:t xml:space="preserve">. It </w:t>
      </w:r>
      <w:r>
        <w:t xml:space="preserve">enables you to </w:t>
      </w:r>
      <w:r w:rsidRPr="00FD4E0F">
        <w:t>highlight strengths, identif</w:t>
      </w:r>
      <w:r>
        <w:t>y</w:t>
      </w:r>
      <w:r w:rsidRPr="00FD4E0F">
        <w:t xml:space="preserve"> weaknesses, and expose gaps in the literature. This analytical process is central to a literature review. </w:t>
      </w:r>
      <w:r>
        <w:t>Your</w:t>
      </w:r>
      <w:r w:rsidRPr="00FD4E0F">
        <w:t xml:space="preserve"> literature review must provide a critical evaluation of the current state of knowledge in the </w:t>
      </w:r>
      <w:r w:rsidR="00720520">
        <w:t>problem domain</w:t>
      </w:r>
      <w:r w:rsidRPr="00FD4E0F">
        <w:t xml:space="preserve"> </w:t>
      </w:r>
      <w:r>
        <w:t xml:space="preserve">and </w:t>
      </w:r>
      <w:r w:rsidR="00730A5D">
        <w:t>outline</w:t>
      </w:r>
      <w:r w:rsidRPr="00FD4E0F">
        <w:t xml:space="preserve"> how the </w:t>
      </w:r>
      <w:r>
        <w:t>project</w:t>
      </w:r>
      <w:r w:rsidRPr="00FD4E0F">
        <w:t xml:space="preserve"> </w:t>
      </w:r>
      <w:r w:rsidR="00730A5D" w:rsidRPr="00730A5D">
        <w:t>aligns with</w:t>
      </w:r>
      <w:r w:rsidR="00730A5D" w:rsidRPr="00FD4E0F">
        <w:t xml:space="preserve"> </w:t>
      </w:r>
      <w:r w:rsidR="00720520">
        <w:t xml:space="preserve">and </w:t>
      </w:r>
      <w:r>
        <w:t>builds on</w:t>
      </w:r>
      <w:r w:rsidRPr="00FD4E0F">
        <w:t xml:space="preserve"> </w:t>
      </w:r>
      <w:r w:rsidR="00730A5D">
        <w:t>established work in the domain</w:t>
      </w:r>
      <w:r w:rsidRPr="00FD4E0F">
        <w:t xml:space="preserve">. </w:t>
      </w:r>
    </w:p>
    <w:p w14:paraId="2AC37380" w14:textId="2CF8215B" w:rsidR="002966AF" w:rsidRDefault="00E52A0F" w:rsidP="00E454F2">
      <w:pPr>
        <w:pStyle w:val="Heading2"/>
      </w:pPr>
      <w:bookmarkStart w:id="40" w:name="_Toc194592503"/>
      <w:r>
        <w:lastRenderedPageBreak/>
        <w:t>Some m</w:t>
      </w:r>
      <w:r w:rsidR="008D00EA">
        <w:t>ajor research</w:t>
      </w:r>
      <w:r>
        <w:t xml:space="preserve"> theme/topic/area</w:t>
      </w:r>
      <w:bookmarkEnd w:id="40"/>
    </w:p>
    <w:p w14:paraId="61E59A5B" w14:textId="50AF79BB" w:rsidR="002721D4" w:rsidRDefault="002721D4" w:rsidP="002721D4">
      <w:pPr>
        <w:spacing w:before="120"/>
      </w:pPr>
      <w:r>
        <w:t xml:space="preserve">Break </w:t>
      </w:r>
      <w:r w:rsidR="001F4D93">
        <w:t>the literature review</w:t>
      </w:r>
      <w:r>
        <w:t xml:space="preserve"> up into logically coherent sections with suitable headings &amp; subheadings. Start with your main arguments. In the introduction, you will have introduced the problem your project is addressing. Now you will research the background </w:t>
      </w:r>
      <w:r w:rsidR="001F4D93">
        <w:t>in more depth</w:t>
      </w:r>
      <w:r>
        <w:t xml:space="preserve">. What are the main points of view? </w:t>
      </w:r>
    </w:p>
    <w:p w14:paraId="405F84DA" w14:textId="6D558C15" w:rsidR="002721D4" w:rsidRDefault="002721D4" w:rsidP="002721D4">
      <w:pPr>
        <w:spacing w:before="120"/>
      </w:pPr>
      <w:proofErr w:type="gramStart"/>
      <w:r>
        <w:t>As a general rule</w:t>
      </w:r>
      <w:proofErr w:type="gramEnd"/>
      <w:r w:rsidR="001F4D93">
        <w:t>,</w:t>
      </w:r>
      <w:r>
        <w:t xml:space="preserve"> </w:t>
      </w:r>
      <w:r w:rsidR="00730A5D">
        <w:t>ensure that</w:t>
      </w:r>
      <w:r>
        <w:t xml:space="preserve"> all your statements </w:t>
      </w:r>
      <w:r w:rsidR="00730A5D">
        <w:t xml:space="preserve">are supported by </w:t>
      </w:r>
      <w:r>
        <w:t xml:space="preserve">evidence and </w:t>
      </w:r>
      <w:r w:rsidR="00730A5D" w:rsidRPr="00730A5D">
        <w:t>that you can justify any claims presented.</w:t>
      </w:r>
      <w:r>
        <w:t xml:space="preserve"> Do not make generalisations. Question </w:t>
      </w:r>
      <w:r w:rsidR="00730A5D">
        <w:t xml:space="preserve">the </w:t>
      </w:r>
      <w:r>
        <w:t xml:space="preserve">points of view you have </w:t>
      </w:r>
      <w:r w:rsidR="00730A5D">
        <w:t>found.</w:t>
      </w:r>
      <w:r>
        <w:t xml:space="preserve"> </w:t>
      </w:r>
      <w:r w:rsidR="00730A5D">
        <w:t>E</w:t>
      </w:r>
      <w:r>
        <w:t xml:space="preserve">nsure your sources are varied and </w:t>
      </w:r>
      <w:r w:rsidR="00730A5D">
        <w:t>credible</w:t>
      </w:r>
      <w:r>
        <w:t xml:space="preserve">. Although you are presenting your ideas and your </w:t>
      </w:r>
      <w:r w:rsidR="00103AB2">
        <w:t>interpretation</w:t>
      </w:r>
      <w:r w:rsidR="00346623">
        <w:t xml:space="preserve"> of </w:t>
      </w:r>
      <w:r w:rsidR="00103AB2">
        <w:t>/ response</w:t>
      </w:r>
      <w:r>
        <w:t xml:space="preserve"> to the evidence</w:t>
      </w:r>
      <w:r w:rsidR="00103AB2">
        <w:t xml:space="preserve"> </w:t>
      </w:r>
      <w:r w:rsidR="00346623">
        <w:t>from the research</w:t>
      </w:r>
      <w:r w:rsidR="001F4D93">
        <w:t>,</w:t>
      </w:r>
      <w:r>
        <w:t xml:space="preserve"> you must present them as academic suppositions</w:t>
      </w:r>
      <w:r w:rsidR="00103AB2">
        <w:t xml:space="preserve"> and arguments</w:t>
      </w:r>
      <w:r>
        <w:t xml:space="preserve">, not </w:t>
      </w:r>
      <w:r w:rsidR="00346623">
        <w:t xml:space="preserve">as </w:t>
      </w:r>
      <w:r>
        <w:t xml:space="preserve">personal beliefs. </w:t>
      </w:r>
      <w:r w:rsidR="00103AB2">
        <w:t>Avoid</w:t>
      </w:r>
      <w:r>
        <w:t xml:space="preserve"> the first person</w:t>
      </w:r>
      <w:r w:rsidR="00103AB2">
        <w:t xml:space="preserve"> in your writing</w:t>
      </w:r>
      <w:r>
        <w:t xml:space="preserve">. </w:t>
      </w:r>
      <w:r w:rsidR="00103AB2">
        <w:t>All</w:t>
      </w:r>
      <w:r>
        <w:t xml:space="preserve"> research material</w:t>
      </w:r>
      <w:r w:rsidR="00103AB2">
        <w:t xml:space="preserve"> must be referenced</w:t>
      </w:r>
      <w:r>
        <w:t xml:space="preserve"> in the body of your report using the Harvard </w:t>
      </w:r>
      <w:r w:rsidR="00103AB2">
        <w:t xml:space="preserve">referencing </w:t>
      </w:r>
      <w:r>
        <w:t xml:space="preserve">style. </w:t>
      </w:r>
    </w:p>
    <w:p w14:paraId="2B787956" w14:textId="69CDD863" w:rsidR="002721D4" w:rsidRDefault="002721D4" w:rsidP="002721D4">
      <w:pPr>
        <w:spacing w:before="120"/>
      </w:pPr>
      <w:r>
        <w:t xml:space="preserve">Include summaries of arguments </w:t>
      </w:r>
      <w:r w:rsidR="00346623">
        <w:t xml:space="preserve">derived </w:t>
      </w:r>
      <w:r>
        <w:t xml:space="preserve">from </w:t>
      </w:r>
      <w:r w:rsidR="00346623">
        <w:t xml:space="preserve">the </w:t>
      </w:r>
      <w:r>
        <w:t>literature research. Avoid the use of quotes</w:t>
      </w:r>
      <w:r w:rsidR="00832656">
        <w:t>;</w:t>
      </w:r>
      <w:r>
        <w:t xml:space="preserve"> present what you have learnt from your research, not the research itself. If you </w:t>
      </w:r>
      <w:r w:rsidR="00346623">
        <w:t xml:space="preserve">must include </w:t>
      </w:r>
      <w:r>
        <w:t>a quote</w:t>
      </w:r>
      <w:r w:rsidR="00832656">
        <w:t>,</w:t>
      </w:r>
      <w:r>
        <w:t xml:space="preserve"> </w:t>
      </w:r>
      <w:r w:rsidR="00346623">
        <w:t>ensure</w:t>
      </w:r>
      <w:r>
        <w:t xml:space="preserve"> it </w:t>
      </w:r>
      <w:r w:rsidR="00346623">
        <w:t xml:space="preserve">is </w:t>
      </w:r>
      <w:r w:rsidR="00346623" w:rsidRPr="00346623">
        <w:t>brief and directly relevant</w:t>
      </w:r>
      <w:r>
        <w:t xml:space="preserve">. </w:t>
      </w:r>
      <w:r w:rsidR="00346623" w:rsidRPr="00346623">
        <w:t xml:space="preserve">Incorporate alternative </w:t>
      </w:r>
      <w:r>
        <w:t xml:space="preserve">positions, </w:t>
      </w:r>
      <w:r w:rsidR="009A76E1" w:rsidRPr="00346623">
        <w:t>perspectives</w:t>
      </w:r>
      <w:r w:rsidR="009A76E1">
        <w:t xml:space="preserve">, </w:t>
      </w:r>
      <w:r>
        <w:t xml:space="preserve">counterarguments, or secondary </w:t>
      </w:r>
      <w:r w:rsidR="00346623">
        <w:t>viewpoints in your discussion</w:t>
      </w:r>
      <w:r w:rsidR="009A76E1">
        <w:t xml:space="preserve"> narrative</w:t>
      </w:r>
      <w:r>
        <w:t>. For example, different practitioners and theorists may have completely different ideas</w:t>
      </w:r>
      <w:r w:rsidR="00346623">
        <w:t xml:space="preserve">, </w:t>
      </w:r>
      <w:r w:rsidR="00346623" w:rsidRPr="00346623">
        <w:t>methodologies</w:t>
      </w:r>
      <w:r>
        <w:t xml:space="preserve"> or ways of working that are not mainstream</w:t>
      </w:r>
      <w:r w:rsidR="00346623">
        <w:t>,</w:t>
      </w:r>
      <w:r>
        <w:t xml:space="preserve"> or if your position is not mainstream, this is </w:t>
      </w:r>
      <w:r w:rsidR="009A76E1">
        <w:t xml:space="preserve">an opportunity </w:t>
      </w:r>
      <w:r>
        <w:t xml:space="preserve">where you might </w:t>
      </w:r>
      <w:r w:rsidR="00346623">
        <w:t>demonstrate</w:t>
      </w:r>
      <w:r>
        <w:t xml:space="preserve"> your awareness of mainstream practices and theories</w:t>
      </w:r>
      <w:r w:rsidR="009A76E1">
        <w:t xml:space="preserve"> </w:t>
      </w:r>
      <w:r w:rsidR="009A76E1" w:rsidRPr="00346623">
        <w:t>while articulating your reasoning</w:t>
      </w:r>
      <w:r w:rsidR="009A76E1">
        <w:t xml:space="preserve"> for yours</w:t>
      </w:r>
      <w:r>
        <w:t xml:space="preserve">. </w:t>
      </w:r>
    </w:p>
    <w:p w14:paraId="2732BE1B" w14:textId="4D129410" w:rsidR="002966AF" w:rsidRDefault="008D00EA" w:rsidP="00E454F2">
      <w:pPr>
        <w:pStyle w:val="Heading3"/>
      </w:pPr>
      <w:bookmarkStart w:id="41" w:name="_Toc174261931"/>
      <w:r>
        <w:t xml:space="preserve">A key section </w:t>
      </w:r>
      <w:r w:rsidR="00E52A0F">
        <w:t xml:space="preserve">relevant to the research </w:t>
      </w:r>
      <w:bookmarkEnd w:id="41"/>
    </w:p>
    <w:p w14:paraId="60B3EC05" w14:textId="5CC701ED" w:rsidR="00E454F2" w:rsidRDefault="008D00EA" w:rsidP="00E454F2">
      <w:pPr>
        <w:pStyle w:val="Heading3"/>
      </w:pPr>
      <w:r>
        <w:t xml:space="preserve">More key sections </w:t>
      </w:r>
      <w:r w:rsidR="00E52A0F">
        <w:t xml:space="preserve">relevant to the research </w:t>
      </w:r>
    </w:p>
    <w:p w14:paraId="71727054" w14:textId="45CEDA48" w:rsidR="002966AF" w:rsidRDefault="00832656" w:rsidP="002966AF">
      <w:r>
        <w:t>e</w:t>
      </w:r>
      <w:r w:rsidR="008D00EA">
        <w:t>tc.</w:t>
      </w:r>
      <w:r>
        <w:t>,</w:t>
      </w:r>
      <w:r w:rsidR="008D00EA">
        <w:t xml:space="preserve"> etc. </w:t>
      </w:r>
    </w:p>
    <w:p w14:paraId="4E4C31AA" w14:textId="3D668447" w:rsidR="002966AF" w:rsidRDefault="008D00EA" w:rsidP="00E454F2">
      <w:pPr>
        <w:pStyle w:val="Heading2"/>
      </w:pPr>
      <w:bookmarkStart w:id="42" w:name="_Toc194592504"/>
      <w:r>
        <w:t xml:space="preserve">Another </w:t>
      </w:r>
      <w:r w:rsidR="00E52A0F" w:rsidRPr="00E52A0F">
        <w:t>major research theme/topic/area</w:t>
      </w:r>
      <w:bookmarkEnd w:id="42"/>
    </w:p>
    <w:p w14:paraId="21B71F18" w14:textId="4933218D" w:rsidR="005F529D" w:rsidRDefault="005F529D" w:rsidP="005F529D">
      <w:pPr>
        <w:pStyle w:val="Heading3"/>
      </w:pPr>
      <w:r>
        <w:t xml:space="preserve">A key section </w:t>
      </w:r>
      <w:r w:rsidR="00E52A0F">
        <w:t>relevant to the research</w:t>
      </w:r>
    </w:p>
    <w:p w14:paraId="0930A6CD" w14:textId="5E8D0510" w:rsidR="005F529D" w:rsidRDefault="005F529D" w:rsidP="005F529D">
      <w:pPr>
        <w:pStyle w:val="Heading3"/>
      </w:pPr>
      <w:r>
        <w:t xml:space="preserve">More key sections </w:t>
      </w:r>
      <w:r w:rsidR="00E52A0F">
        <w:t>relevant to the research</w:t>
      </w:r>
    </w:p>
    <w:p w14:paraId="6FF16FCE" w14:textId="25A41514" w:rsidR="002966AF" w:rsidRDefault="00832656" w:rsidP="002966AF">
      <w:r>
        <w:t>e</w:t>
      </w:r>
      <w:r w:rsidR="008D00EA">
        <w:t>tc.</w:t>
      </w:r>
      <w:r>
        <w:t>,</w:t>
      </w:r>
      <w:r w:rsidR="008D00EA">
        <w:t xml:space="preserve"> etc.</w:t>
      </w:r>
    </w:p>
    <w:p w14:paraId="4EC0D73B" w14:textId="45411C7F" w:rsidR="00EF2CD4" w:rsidRDefault="00EF2CD4" w:rsidP="00EF2CD4">
      <w:pPr>
        <w:pStyle w:val="Heading2"/>
      </w:pPr>
      <w:bookmarkStart w:id="43" w:name="_Toc194592505"/>
      <w:r>
        <w:t xml:space="preserve">More </w:t>
      </w:r>
      <w:r w:rsidRPr="00E52A0F">
        <w:t>major research theme</w:t>
      </w:r>
      <w:r>
        <w:t>s</w:t>
      </w:r>
      <w:r w:rsidRPr="00E52A0F">
        <w:t>/topic</w:t>
      </w:r>
      <w:r>
        <w:t>s</w:t>
      </w:r>
      <w:r w:rsidRPr="00E52A0F">
        <w:t>/area</w:t>
      </w:r>
      <w:r>
        <w:t>s</w:t>
      </w:r>
      <w:bookmarkEnd w:id="43"/>
    </w:p>
    <w:p w14:paraId="570DC47B" w14:textId="77777777" w:rsidR="00EF2CD4" w:rsidRDefault="00EF2CD4" w:rsidP="00EF2CD4">
      <w:pPr>
        <w:pStyle w:val="Heading3"/>
      </w:pPr>
      <w:r>
        <w:t>A key section relevant to the research</w:t>
      </w:r>
    </w:p>
    <w:p w14:paraId="4637788D" w14:textId="77777777" w:rsidR="00EF2CD4" w:rsidRDefault="00EF2CD4" w:rsidP="00EF2CD4">
      <w:pPr>
        <w:pStyle w:val="Heading3"/>
      </w:pPr>
      <w:r>
        <w:t>More key sections relevant to the research</w:t>
      </w:r>
    </w:p>
    <w:p w14:paraId="59189934" w14:textId="77777777" w:rsidR="00EF2CD4" w:rsidRDefault="00EF2CD4" w:rsidP="00EF2CD4">
      <w:r>
        <w:t>etc., etc.</w:t>
      </w:r>
    </w:p>
    <w:p w14:paraId="701A4CB5" w14:textId="77777777" w:rsidR="002966AF" w:rsidRPr="002966AF" w:rsidRDefault="00E454F2" w:rsidP="00811053">
      <w:pPr>
        <w:pStyle w:val="Heading2"/>
      </w:pPr>
      <w:bookmarkStart w:id="44" w:name="_Toc174261934"/>
      <w:bookmarkStart w:id="45" w:name="_Toc400960520"/>
      <w:bookmarkStart w:id="46" w:name="_Toc194592506"/>
      <w:r>
        <w:lastRenderedPageBreak/>
        <w:t>Conclusion</w:t>
      </w:r>
      <w:bookmarkEnd w:id="44"/>
      <w:bookmarkEnd w:id="45"/>
      <w:bookmarkEnd w:id="46"/>
    </w:p>
    <w:p w14:paraId="6F277346" w14:textId="51582288" w:rsidR="00553E08" w:rsidRDefault="00553E08" w:rsidP="00553E08">
      <w:pPr>
        <w:spacing w:before="120"/>
      </w:pPr>
      <w:r w:rsidRPr="00553E08">
        <w:t xml:space="preserve">Provide </w:t>
      </w:r>
      <w:proofErr w:type="gramStart"/>
      <w:r w:rsidRPr="00553E08">
        <w:t>a brief summary</w:t>
      </w:r>
      <w:proofErr w:type="gramEnd"/>
      <w:r w:rsidRPr="00553E08">
        <w:t xml:space="preserve"> of your problem and how </w:t>
      </w:r>
      <w:r>
        <w:t>the project will</w:t>
      </w:r>
      <w:r w:rsidRPr="00553E08">
        <w:t xml:space="preserve"> address it </w:t>
      </w:r>
      <w:r>
        <w:t>based on the findings from your literature review</w:t>
      </w:r>
      <w:r w:rsidRPr="00553E08">
        <w:t>. Summarise the main arguments</w:t>
      </w:r>
      <w:r>
        <w:t xml:space="preserve"> in the area, </w:t>
      </w:r>
      <w:r w:rsidRPr="00553E08">
        <w:t>your evaluation of th</w:t>
      </w:r>
      <w:r>
        <w:t>os</w:t>
      </w:r>
      <w:r w:rsidRPr="00553E08">
        <w:t>e arguments and your research findings. Present the significance of your findings</w:t>
      </w:r>
      <w:r w:rsidR="009A76E1">
        <w:t>,</w:t>
      </w:r>
      <w:r>
        <w:t xml:space="preserve"> and clearly state how the</w:t>
      </w:r>
      <w:r w:rsidR="009A76E1">
        <w:t xml:space="preserve">y </w:t>
      </w:r>
      <w:r>
        <w:t>will inform your design and implementation – what are the key points that you can use?</w:t>
      </w:r>
      <w:r w:rsidRPr="00553E08">
        <w:t xml:space="preserve"> </w:t>
      </w:r>
      <w:r w:rsidR="00542415">
        <w:t xml:space="preserve"> </w:t>
      </w:r>
    </w:p>
    <w:p w14:paraId="4C0AC64B" w14:textId="77777777" w:rsidR="009A76E1" w:rsidRDefault="00542415" w:rsidP="00553E08">
      <w:pPr>
        <w:spacing w:before="120"/>
      </w:pPr>
      <w:proofErr w:type="gramStart"/>
      <w:r>
        <w:t>As a general rule</w:t>
      </w:r>
      <w:proofErr w:type="gramEnd"/>
      <w:r>
        <w:t xml:space="preserve">, this section should aim to summarise the evidence </w:t>
      </w:r>
      <w:r w:rsidR="009A76E1" w:rsidRPr="009A76E1">
        <w:t>supporting</w:t>
      </w:r>
      <w:r w:rsidR="009A76E1">
        <w:t xml:space="preserve"> </w:t>
      </w:r>
      <w:r>
        <w:t xml:space="preserve">different approaches to your </w:t>
      </w:r>
      <w:r w:rsidR="009A76E1">
        <w:t xml:space="preserve">domain problem, </w:t>
      </w:r>
      <w:r w:rsidR="009A76E1" w:rsidRPr="009A76E1">
        <w:t>critically analy</w:t>
      </w:r>
      <w:r w:rsidR="009A76E1">
        <w:t>s</w:t>
      </w:r>
      <w:r w:rsidR="009A76E1" w:rsidRPr="009A76E1">
        <w:t>ing their relevance and effectiveness</w:t>
      </w:r>
      <w:r w:rsidR="009A76E1">
        <w:t xml:space="preserve">. </w:t>
      </w:r>
      <w:r w:rsidR="009A76E1" w:rsidRPr="009A76E1">
        <w:t xml:space="preserve">Draw clear conclusions that establish context for your prototype requirements analysis, primary research, and the subsequent testing and evaluation of your prototype. </w:t>
      </w:r>
    </w:p>
    <w:p w14:paraId="3BFDAB3F" w14:textId="134AC087" w:rsidR="002966AF" w:rsidRDefault="009A76E1" w:rsidP="00553E08">
      <w:pPr>
        <w:spacing w:before="120"/>
      </w:pPr>
      <w:r w:rsidRPr="009A76E1">
        <w:t>Conclude the section with a final statement that connects this chapter to the next, ensuring a logical</w:t>
      </w:r>
      <w:r>
        <w:t>, cohesive, coherent</w:t>
      </w:r>
      <w:r w:rsidRPr="009A76E1">
        <w:t xml:space="preserve"> flow in your report</w:t>
      </w:r>
      <w:r>
        <w:t>.</w:t>
      </w:r>
    </w:p>
    <w:p w14:paraId="0D9F7485" w14:textId="60166E7F" w:rsidR="007344FF" w:rsidRDefault="007344FF" w:rsidP="007344FF">
      <w:pPr>
        <w:pStyle w:val="Heading1"/>
      </w:pPr>
      <w:r>
        <w:br w:type="page"/>
      </w:r>
      <w:bookmarkStart w:id="47" w:name="_Toc194592507"/>
      <w:r w:rsidR="00F53325" w:rsidRPr="00A42B28">
        <w:lastRenderedPageBreak/>
        <w:t>P</w:t>
      </w:r>
      <w:r w:rsidR="00F53325">
        <w:t>roduct Review (if applicable</w:t>
      </w:r>
      <w:r w:rsidR="005F529D">
        <w:t>)</w:t>
      </w:r>
      <w:bookmarkEnd w:id="47"/>
    </w:p>
    <w:p w14:paraId="3945C39F" w14:textId="77777777" w:rsidR="00A579F7" w:rsidRDefault="00A579F7" w:rsidP="00811053">
      <w:pPr>
        <w:pStyle w:val="Heading2"/>
      </w:pPr>
      <w:bookmarkStart w:id="48" w:name="_Toc122923497"/>
      <w:bookmarkStart w:id="49" w:name="_Toc122923603"/>
      <w:bookmarkStart w:id="50" w:name="_Toc174261936"/>
      <w:bookmarkStart w:id="51" w:name="_Toc400960522"/>
      <w:bookmarkStart w:id="52" w:name="_Toc194592508"/>
      <w:r>
        <w:t>Introduction</w:t>
      </w:r>
      <w:bookmarkEnd w:id="48"/>
      <w:bookmarkEnd w:id="49"/>
      <w:bookmarkEnd w:id="50"/>
      <w:bookmarkEnd w:id="51"/>
      <w:bookmarkEnd w:id="52"/>
    </w:p>
    <w:p w14:paraId="3FDA0E3E" w14:textId="3DDE9650" w:rsidR="00B55B41" w:rsidRDefault="00B55B41" w:rsidP="00103AB2">
      <w:pPr>
        <w:spacing w:before="120"/>
      </w:pPr>
      <w:r w:rsidRPr="00B55B41">
        <w:t xml:space="preserve">Depending on the nature of your project and the domain problem, it may be necessary to include analyses of similar products within </w:t>
      </w:r>
      <w:r>
        <w:t>the domain area</w:t>
      </w:r>
      <w:r w:rsidRPr="00B55B41">
        <w:t xml:space="preserve">. Clearly explain and justify your approach to the analysis, detailing the rationale behind your selection of products and the criteria </w:t>
      </w:r>
      <w:r>
        <w:t>used</w:t>
      </w:r>
      <w:r w:rsidRPr="00B55B41">
        <w:t xml:space="preserve"> in your evaluation. </w:t>
      </w:r>
      <w:r>
        <w:t>U</w:t>
      </w:r>
      <w:r w:rsidRPr="00B55B41">
        <w:t xml:space="preserve">se the findings from your literature review to justify the criteria chosen for </w:t>
      </w:r>
      <w:r>
        <w:t>the product comparison</w:t>
      </w:r>
      <w:r w:rsidRPr="00B55B41">
        <w:t>.</w:t>
      </w:r>
      <w:r>
        <w:t xml:space="preserve"> </w:t>
      </w:r>
      <w:r w:rsidRPr="00B55B41">
        <w:t>Present the outcomes of your analysis and summari</w:t>
      </w:r>
      <w:r>
        <w:t>s</w:t>
      </w:r>
      <w:r w:rsidRPr="00B55B41">
        <w:t xml:space="preserve">e the general insights gained to </w:t>
      </w:r>
      <w:r>
        <w:t>support/</w:t>
      </w:r>
      <w:r w:rsidRPr="00B55B41">
        <w:t xml:space="preserve">reinforce the </w:t>
      </w:r>
      <w:r>
        <w:t>underpinnings</w:t>
      </w:r>
      <w:r w:rsidRPr="00B55B41">
        <w:t xml:space="preserve"> of your project</w:t>
      </w:r>
      <w:r>
        <w:t xml:space="preserve"> implementation</w:t>
      </w:r>
      <w:r w:rsidRPr="00B55B41">
        <w:t xml:space="preserve">. </w:t>
      </w:r>
    </w:p>
    <w:p w14:paraId="5C1EB96E" w14:textId="77777777" w:rsidR="00811053" w:rsidRDefault="00ED18F4" w:rsidP="00ED18F4">
      <w:pPr>
        <w:pStyle w:val="Heading2"/>
      </w:pPr>
      <w:bookmarkStart w:id="53" w:name="_Toc174261937"/>
      <w:bookmarkStart w:id="54" w:name="_Toc400960523"/>
      <w:bookmarkStart w:id="55" w:name="_Toc194592509"/>
      <w:r>
        <w:t>Product 1</w:t>
      </w:r>
      <w:bookmarkEnd w:id="53"/>
      <w:bookmarkEnd w:id="54"/>
      <w:bookmarkEnd w:id="55"/>
    </w:p>
    <w:p w14:paraId="21BC9AB0" w14:textId="259D40D5" w:rsidR="00ED18F4" w:rsidRPr="00ED18F4" w:rsidRDefault="00ED18F4" w:rsidP="00ED18F4">
      <w:r>
        <w:t xml:space="preserve">Review </w:t>
      </w:r>
      <w:r w:rsidR="00CD7282">
        <w:t xml:space="preserve">the </w:t>
      </w:r>
      <w:r>
        <w:t>product</w:t>
      </w:r>
      <w:r w:rsidR="00E454F2">
        <w:t>. U</w:t>
      </w:r>
      <w:r>
        <w:t>se appropriate level 3 headings</w:t>
      </w:r>
      <w:r w:rsidR="00F55049">
        <w:t xml:space="preserve"> based on the criteria</w:t>
      </w:r>
      <w:r>
        <w:t xml:space="preserve"> for each product</w:t>
      </w:r>
      <w:r w:rsidR="00C34D5A">
        <w:t>.</w:t>
      </w:r>
    </w:p>
    <w:p w14:paraId="5B8710BA" w14:textId="77777777" w:rsidR="00ED18F4" w:rsidRDefault="00ED18F4" w:rsidP="00ED18F4">
      <w:pPr>
        <w:pStyle w:val="Heading3"/>
      </w:pPr>
      <w:bookmarkStart w:id="56" w:name="_Toc174261938"/>
      <w:r>
        <w:t>Overview</w:t>
      </w:r>
      <w:bookmarkEnd w:id="56"/>
    </w:p>
    <w:p w14:paraId="679991A6" w14:textId="1B71CD08" w:rsidR="00ED18F4" w:rsidRDefault="00491445" w:rsidP="00ED18F4">
      <w:pPr>
        <w:pStyle w:val="Heading3"/>
      </w:pPr>
      <w:r>
        <w:t>Criterion 1</w:t>
      </w:r>
      <w:r w:rsidR="00F55049">
        <w:t xml:space="preserve"> </w:t>
      </w:r>
    </w:p>
    <w:p w14:paraId="09758498" w14:textId="5576A01C" w:rsidR="00ED18F4" w:rsidRDefault="00491445" w:rsidP="00ED18F4">
      <w:pPr>
        <w:pStyle w:val="Heading3"/>
      </w:pPr>
      <w:r>
        <w:t xml:space="preserve">Criterion </w:t>
      </w:r>
      <w:r w:rsidRPr="00CD7282">
        <w:rPr>
          <w:i/>
          <w:iCs/>
        </w:rPr>
        <w:t>n</w:t>
      </w:r>
    </w:p>
    <w:p w14:paraId="7C6C7549" w14:textId="77777777" w:rsidR="00ED18F4" w:rsidRDefault="00ED18F4" w:rsidP="00ED18F4">
      <w:pPr>
        <w:pStyle w:val="Heading2"/>
      </w:pPr>
      <w:bookmarkStart w:id="57" w:name="_Toc174261941"/>
      <w:bookmarkStart w:id="58" w:name="_Toc400960524"/>
      <w:bookmarkStart w:id="59" w:name="_Toc194592510"/>
      <w:r>
        <w:t>Product 2</w:t>
      </w:r>
      <w:bookmarkEnd w:id="57"/>
      <w:bookmarkEnd w:id="58"/>
      <w:bookmarkEnd w:id="59"/>
    </w:p>
    <w:p w14:paraId="26D927D0" w14:textId="77777777" w:rsidR="00491445" w:rsidRDefault="00491445" w:rsidP="00491445">
      <w:pPr>
        <w:pStyle w:val="Heading3"/>
      </w:pPr>
      <w:r>
        <w:t>Overview</w:t>
      </w:r>
    </w:p>
    <w:p w14:paraId="73D927B5" w14:textId="77777777" w:rsidR="00491445" w:rsidRDefault="00491445" w:rsidP="00491445">
      <w:pPr>
        <w:pStyle w:val="Heading3"/>
      </w:pPr>
      <w:r>
        <w:t xml:space="preserve">Criterion 1 </w:t>
      </w:r>
    </w:p>
    <w:p w14:paraId="6CD54017" w14:textId="77777777" w:rsidR="00491445" w:rsidRDefault="00491445" w:rsidP="00491445">
      <w:pPr>
        <w:pStyle w:val="Heading3"/>
      </w:pPr>
      <w:r>
        <w:t xml:space="preserve">Criterion </w:t>
      </w:r>
      <w:r w:rsidRPr="00CD7282">
        <w:rPr>
          <w:i/>
          <w:iCs/>
        </w:rPr>
        <w:t>n</w:t>
      </w:r>
    </w:p>
    <w:p w14:paraId="6D947FDD" w14:textId="7A928784" w:rsidR="00491445" w:rsidRDefault="00491445" w:rsidP="00491445">
      <w:pPr>
        <w:pStyle w:val="Heading2"/>
      </w:pPr>
      <w:bookmarkStart w:id="60" w:name="_Toc194592511"/>
      <w:r>
        <w:t>Key findings</w:t>
      </w:r>
      <w:bookmarkEnd w:id="60"/>
    </w:p>
    <w:p w14:paraId="357415E1" w14:textId="3D9DA380" w:rsidR="00710C63" w:rsidRDefault="00710C63" w:rsidP="00710C63">
      <w:pPr>
        <w:spacing w:before="120"/>
      </w:pPr>
      <w:r>
        <w:t xml:space="preserve">Collate the criteria and products in a comparison table </w:t>
      </w:r>
      <w:r w:rsidR="00B55B41" w:rsidRPr="00B55B41">
        <w:t>to present a clear and structured overview</w:t>
      </w:r>
      <w:r w:rsidR="00B55B41">
        <w:t xml:space="preserve">. </w:t>
      </w:r>
      <w:r w:rsidR="00B55B41" w:rsidRPr="00B55B41">
        <w:t xml:space="preserve">Accompany the table with a critical narrative that highlights the key insights gained from your analysis. </w:t>
      </w:r>
      <w:r w:rsidR="00B55B41">
        <w:t>Reflect on and document</w:t>
      </w:r>
      <w:r w:rsidR="00B55B41" w:rsidRPr="00B55B41">
        <w:t xml:space="preserve"> how these insights influenced and informed the design and implementation of your prototype, ensuring a thorough connection between the analysis and your project development.</w:t>
      </w:r>
    </w:p>
    <w:p w14:paraId="07C4C7F8" w14:textId="6265C212" w:rsidR="00A579F7" w:rsidRDefault="00811053" w:rsidP="00811053">
      <w:pPr>
        <w:pStyle w:val="Heading2"/>
      </w:pPr>
      <w:bookmarkStart w:id="61" w:name="_Toc122923498"/>
      <w:bookmarkStart w:id="62" w:name="_Toc122923604"/>
      <w:bookmarkStart w:id="63" w:name="_Toc174261943"/>
      <w:bookmarkStart w:id="64" w:name="_Toc400960527"/>
      <w:bookmarkStart w:id="65" w:name="_Toc194592512"/>
      <w:r>
        <w:t>Conclusion</w:t>
      </w:r>
      <w:bookmarkEnd w:id="61"/>
      <w:bookmarkEnd w:id="62"/>
      <w:bookmarkEnd w:id="63"/>
      <w:bookmarkEnd w:id="64"/>
      <w:bookmarkEnd w:id="65"/>
    </w:p>
    <w:p w14:paraId="1DA54583" w14:textId="7CFE0D2A" w:rsidR="00B55B41" w:rsidRDefault="00710C63" w:rsidP="00B55B41">
      <w:pPr>
        <w:spacing w:before="120"/>
      </w:pPr>
      <w:r w:rsidRPr="00553E08">
        <w:t xml:space="preserve">Provide a summary of your </w:t>
      </w:r>
      <w:r w:rsidR="00B55B41">
        <w:t xml:space="preserve">findings and the insights gained. </w:t>
      </w:r>
      <w:r w:rsidRPr="00553E08">
        <w:t>Present the significance of your findings</w:t>
      </w:r>
      <w:r>
        <w:t xml:space="preserve"> and clearly state how the</w:t>
      </w:r>
      <w:r w:rsidR="00C34D5A">
        <w:t xml:space="preserve">y </w:t>
      </w:r>
      <w:r>
        <w:t>will inform your design and implementation – what are the key points that you can use?</w:t>
      </w:r>
      <w:r w:rsidRPr="00553E08">
        <w:t xml:space="preserve"> </w:t>
      </w:r>
      <w:r w:rsidR="00B55B41" w:rsidRPr="009A76E1">
        <w:t>Conclude the section with a final statement that connects this chapter to the next, ensuring a logical</w:t>
      </w:r>
      <w:r w:rsidR="00B55B41">
        <w:t>, cohesive, coherent</w:t>
      </w:r>
      <w:r w:rsidR="00B55B41" w:rsidRPr="009A76E1">
        <w:t xml:space="preserve"> flow in your report</w:t>
      </w:r>
      <w:r w:rsidR="00B55B41">
        <w:t>.</w:t>
      </w:r>
    </w:p>
    <w:p w14:paraId="233833F6" w14:textId="6665D7C7" w:rsidR="00593227" w:rsidRDefault="00593227" w:rsidP="00593227">
      <w:pPr>
        <w:pStyle w:val="Heading1"/>
      </w:pPr>
      <w:r>
        <w:br w:type="page"/>
      </w:r>
      <w:bookmarkStart w:id="66" w:name="_Toc174261944"/>
      <w:bookmarkStart w:id="67" w:name="_Toc400960528"/>
      <w:bookmarkStart w:id="68" w:name="_Toc194592513"/>
      <w:r w:rsidRPr="00A42B28">
        <w:lastRenderedPageBreak/>
        <w:t>R</w:t>
      </w:r>
      <w:r>
        <w:t>equirements Analysis</w:t>
      </w:r>
      <w:bookmarkEnd w:id="66"/>
      <w:bookmarkEnd w:id="67"/>
      <w:r w:rsidR="005F529D">
        <w:t xml:space="preserve"> and Design</w:t>
      </w:r>
      <w:bookmarkEnd w:id="68"/>
    </w:p>
    <w:p w14:paraId="779A94A6" w14:textId="5FD59EC9" w:rsidR="008B6578" w:rsidRDefault="007324E7" w:rsidP="00EB6F29">
      <w:pPr>
        <w:spacing w:before="120"/>
      </w:pPr>
      <w:r w:rsidRPr="007324E7">
        <w:t xml:space="preserve">Projects delivering a </w:t>
      </w:r>
      <w:r w:rsidR="00667009">
        <w:t>prototype/</w:t>
      </w:r>
      <w:r w:rsidRPr="007324E7">
        <w:t xml:space="preserve">functional outcome typically begin with an exploration of </w:t>
      </w:r>
      <w:r w:rsidR="00667009">
        <w:t>the specifications necessary for that deliverable</w:t>
      </w:r>
      <w:r w:rsidR="008D5762">
        <w:t xml:space="preserve"> before design and development</w:t>
      </w:r>
      <w:r w:rsidRPr="007324E7">
        <w:t xml:space="preserve">. </w:t>
      </w:r>
      <w:r w:rsidR="008D5762" w:rsidRPr="008D5762">
        <w:t xml:space="preserve">Provide a detailed account of the </w:t>
      </w:r>
      <w:r w:rsidR="008D5762">
        <w:t>process</w:t>
      </w:r>
      <w:r w:rsidR="008D5762" w:rsidRPr="008D5762">
        <w:t xml:space="preserve"> you followed for requirements capture and elicitation, along with the analysis conducted to define the specifications for your project prototype.</w:t>
      </w:r>
      <w:r w:rsidR="008D5762">
        <w:t xml:space="preserve"> </w:t>
      </w:r>
      <w:r w:rsidR="009F7E20">
        <w:t>G</w:t>
      </w:r>
      <w:r w:rsidR="008D5762">
        <w:t xml:space="preserve">ive </w:t>
      </w:r>
      <w:r w:rsidRPr="007324E7">
        <w:t>a detailed outline</w:t>
      </w:r>
      <w:r w:rsidR="008D5762">
        <w:t xml:space="preserve"> for the specification</w:t>
      </w:r>
      <w:r w:rsidR="008706C8">
        <w:t>s.</w:t>
      </w:r>
      <w:r w:rsidRPr="007324E7">
        <w:t xml:space="preserve"> </w:t>
      </w:r>
      <w:r w:rsidR="008706C8">
        <w:t>This should</w:t>
      </w:r>
      <w:r w:rsidRPr="007324E7">
        <w:t xml:space="preserve"> go beyond the initial specification, identifying the essential elements and desirable features required in the final product. </w:t>
      </w:r>
    </w:p>
    <w:p w14:paraId="18160F39" w14:textId="2B1C4BF4" w:rsidR="007324E7" w:rsidRDefault="008B6578" w:rsidP="00EB6F29">
      <w:pPr>
        <w:spacing w:before="120"/>
      </w:pPr>
      <w:r w:rsidRPr="008B6578">
        <w:t xml:space="preserve">The </w:t>
      </w:r>
      <w:r>
        <w:t>outcomes</w:t>
      </w:r>
      <w:r w:rsidRPr="008B6578">
        <w:t xml:space="preserve"> of </w:t>
      </w:r>
      <w:r>
        <w:t>your</w:t>
      </w:r>
      <w:r w:rsidRPr="008B6578">
        <w:t xml:space="preserve"> requirements capture </w:t>
      </w:r>
      <w:r>
        <w:t xml:space="preserve">should </w:t>
      </w:r>
      <w:r w:rsidRPr="008B6578">
        <w:t>establish</w:t>
      </w:r>
      <w:r>
        <w:t>/refine</w:t>
      </w:r>
      <w:r w:rsidRPr="008B6578">
        <w:t xml:space="preserve"> the project's </w:t>
      </w:r>
      <w:r>
        <w:t>objectives, underpin your technical designs</w:t>
      </w:r>
      <w:r w:rsidRPr="008B6578">
        <w:t xml:space="preserve"> and </w:t>
      </w:r>
      <w:r>
        <w:t>provide a basis</w:t>
      </w:r>
      <w:r w:rsidRPr="008B6578">
        <w:t xml:space="preserve"> for </w:t>
      </w:r>
      <w:r>
        <w:t>evaluating the overall project</w:t>
      </w:r>
      <w:r w:rsidRPr="008B6578">
        <w:t>.</w:t>
      </w:r>
    </w:p>
    <w:p w14:paraId="3ADA6949" w14:textId="526D58A7" w:rsidR="008B6578" w:rsidRDefault="00880063" w:rsidP="00EB6F29">
      <w:pPr>
        <w:spacing w:before="120"/>
      </w:pPr>
      <w:r w:rsidRPr="00880063">
        <w:t xml:space="preserve">You may </w:t>
      </w:r>
      <w:r w:rsidRPr="00880063">
        <w:rPr>
          <w:b/>
          <w:bCs/>
        </w:rPr>
        <w:t>present this content as a single chapter or separate it into different chapters for "Requirements Analysis" and "Design"</w:t>
      </w:r>
      <w:r w:rsidRPr="00880063">
        <w:t>.</w:t>
      </w:r>
    </w:p>
    <w:p w14:paraId="66A92C29" w14:textId="77777777" w:rsidR="0063070A" w:rsidRDefault="0063070A" w:rsidP="0063070A">
      <w:pPr>
        <w:pStyle w:val="Heading2"/>
      </w:pPr>
      <w:bookmarkStart w:id="69" w:name="_Toc194592514"/>
      <w:r>
        <w:t>Introduction</w:t>
      </w:r>
      <w:bookmarkEnd w:id="69"/>
    </w:p>
    <w:p w14:paraId="7964C0F0" w14:textId="71AB527D" w:rsidR="009F7E20" w:rsidRDefault="009F7E20" w:rsidP="0063070A">
      <w:pPr>
        <w:spacing w:before="120"/>
      </w:pPr>
      <w:r w:rsidRPr="009F7E20">
        <w:t xml:space="preserve">Provide a brief overview </w:t>
      </w:r>
      <w:r>
        <w:t>of</w:t>
      </w:r>
      <w:r w:rsidRPr="009F7E20">
        <w:t xml:space="preserve"> the chapter, outlining its purpose, the content it will cover, and its </w:t>
      </w:r>
      <w:r>
        <w:t xml:space="preserve">relevance/ </w:t>
      </w:r>
      <w:r w:rsidRPr="009F7E20">
        <w:t xml:space="preserve">importance to the overall </w:t>
      </w:r>
      <w:r w:rsidR="00650677">
        <w:t xml:space="preserve">report and </w:t>
      </w:r>
      <w:r w:rsidRPr="009F7E20">
        <w:t>project</w:t>
      </w:r>
      <w:r w:rsidR="00650677">
        <w:t>.</w:t>
      </w:r>
    </w:p>
    <w:p w14:paraId="07B78F65" w14:textId="69B3E555" w:rsidR="0063070A" w:rsidRDefault="0063070A" w:rsidP="0063070A">
      <w:pPr>
        <w:pStyle w:val="Heading2"/>
      </w:pPr>
      <w:bookmarkStart w:id="70" w:name="_Toc194592515"/>
      <w:r>
        <w:t>Requirements Analysis</w:t>
      </w:r>
      <w:bookmarkEnd w:id="70"/>
    </w:p>
    <w:p w14:paraId="4D48ED9E" w14:textId="61747C7B" w:rsidR="00291647" w:rsidRDefault="00291647" w:rsidP="00291647">
      <w:pPr>
        <w:pStyle w:val="Heading3"/>
      </w:pPr>
      <w:r>
        <w:t xml:space="preserve">A key section relevant to the requirements analysis </w:t>
      </w:r>
    </w:p>
    <w:p w14:paraId="0142B144" w14:textId="619D7DF9" w:rsidR="006647CA" w:rsidRPr="006647CA" w:rsidRDefault="006647CA" w:rsidP="000B32CA">
      <w:pPr>
        <w:spacing w:before="120"/>
      </w:pPr>
      <w:r>
        <w:t xml:space="preserve">Discuss the methods and analysis you did to determine the necessary implementation requirements for your prototype. Where you got the information from, for example, review of existing work/approaches/ solutions/products, results from focus groups/interviews, results </w:t>
      </w:r>
      <w:r w:rsidR="000B32CA">
        <w:t>from typical</w:t>
      </w:r>
      <w:r>
        <w:t xml:space="preserve"> methodologies used</w:t>
      </w:r>
      <w:r w:rsidR="000B32CA">
        <w:t xml:space="preserve"> in the problem domain, a r</w:t>
      </w:r>
      <w:r>
        <w:t>eflection on what is needed for your project</w:t>
      </w:r>
      <w:r w:rsidR="000B32CA">
        <w:t>/prototype, w</w:t>
      </w:r>
      <w:r>
        <w:t>hat you decide</w:t>
      </w:r>
      <w:r w:rsidR="000B32CA">
        <w:t>d</w:t>
      </w:r>
      <w:r>
        <w:t xml:space="preserve"> to create based on this</w:t>
      </w:r>
      <w:r w:rsidR="000B32CA">
        <w:t xml:space="preserve"> – i.e. f</w:t>
      </w:r>
      <w:r>
        <w:t>unctional specification</w:t>
      </w:r>
      <w:r w:rsidR="000B32CA">
        <w:t>, etc</w:t>
      </w:r>
      <w:r>
        <w:t>.</w:t>
      </w:r>
    </w:p>
    <w:p w14:paraId="682BCCF7" w14:textId="67B64C11" w:rsidR="00BF1FEA" w:rsidRDefault="00BF1FEA" w:rsidP="00BF1FEA">
      <w:pPr>
        <w:pStyle w:val="Heading3"/>
      </w:pPr>
      <w:r>
        <w:t xml:space="preserve">Assumptions </w:t>
      </w:r>
      <w:r w:rsidR="00973B70">
        <w:t xml:space="preserve">and Constraints </w:t>
      </w:r>
      <w:r>
        <w:t>(if applicable)</w:t>
      </w:r>
    </w:p>
    <w:p w14:paraId="13BF8E9E" w14:textId="16B5EDE4" w:rsidR="009F7E20" w:rsidRDefault="009F7E20" w:rsidP="00973B70">
      <w:pPr>
        <w:spacing w:before="120"/>
      </w:pPr>
      <w:r w:rsidRPr="009F7E20">
        <w:t xml:space="preserve">Assumptions are a </w:t>
      </w:r>
      <w:r w:rsidRPr="00BF1FEA">
        <w:t xml:space="preserve">common element </w:t>
      </w:r>
      <w:r w:rsidRPr="009F7E20">
        <w:t xml:space="preserve">of any development project and are typically understood as a set of constraints that help define and </w:t>
      </w:r>
      <w:r w:rsidRPr="00BF1FEA">
        <w:t xml:space="preserve">narrow the scope of the </w:t>
      </w:r>
      <w:r>
        <w:t>development</w:t>
      </w:r>
      <w:r w:rsidRPr="009F7E20">
        <w:t xml:space="preserve">. Provide a well-reasoned outline of the assumptions and constraints that </w:t>
      </w:r>
      <w:r>
        <w:t>define your</w:t>
      </w:r>
      <w:r w:rsidRPr="009F7E20">
        <w:t xml:space="preserve"> prototype development. </w:t>
      </w:r>
      <w:r>
        <w:t>Justify</w:t>
      </w:r>
      <w:r w:rsidRPr="009F7E20">
        <w:t xml:space="preserve"> </w:t>
      </w:r>
      <w:r>
        <w:t xml:space="preserve">why they are needed </w:t>
      </w:r>
      <w:r w:rsidRPr="009F7E20">
        <w:t>and explain the potential implications of addressing</w:t>
      </w:r>
      <w:r>
        <w:t xml:space="preserve"> them (or not) on</w:t>
      </w:r>
      <w:r w:rsidRPr="009F7E20">
        <w:t xml:space="preserve"> the development.</w:t>
      </w:r>
      <w:r>
        <w:t xml:space="preserve"> </w:t>
      </w:r>
    </w:p>
    <w:p w14:paraId="3292B56E" w14:textId="51AA8B7C" w:rsidR="00973B70" w:rsidRPr="00BF1FEA" w:rsidRDefault="00973B70" w:rsidP="00973B70">
      <w:pPr>
        <w:spacing w:before="120"/>
      </w:pPr>
      <w:r>
        <w:t xml:space="preserve">Clearly </w:t>
      </w:r>
      <w:r w:rsidRPr="00973B70">
        <w:t xml:space="preserve">defining and addressing </w:t>
      </w:r>
      <w:r>
        <w:t>realistic</w:t>
      </w:r>
      <w:r w:rsidR="009F7E20">
        <w:t>,</w:t>
      </w:r>
      <w:r>
        <w:t xml:space="preserve"> justified </w:t>
      </w:r>
      <w:r w:rsidRPr="00973B70">
        <w:t xml:space="preserve">assumptions and constraints upfront </w:t>
      </w:r>
      <w:r>
        <w:t xml:space="preserve">helps you </w:t>
      </w:r>
      <w:r w:rsidRPr="00973B70">
        <w:t xml:space="preserve">effectively manage expectations, make informed decisions, and ensure that </w:t>
      </w:r>
      <w:r>
        <w:t>your</w:t>
      </w:r>
      <w:r w:rsidRPr="00973B70">
        <w:t xml:space="preserve"> solution is developed within the predefined scope and limitations.</w:t>
      </w:r>
    </w:p>
    <w:p w14:paraId="01D0A2F0" w14:textId="180C9812" w:rsidR="00291647" w:rsidRDefault="00291647" w:rsidP="00291647">
      <w:pPr>
        <w:pStyle w:val="Heading3"/>
      </w:pPr>
      <w:r>
        <w:lastRenderedPageBreak/>
        <w:t xml:space="preserve">Functional Requirements </w:t>
      </w:r>
    </w:p>
    <w:p w14:paraId="67C5909E" w14:textId="4E3DA545" w:rsidR="00707B4F" w:rsidRPr="00707B4F" w:rsidRDefault="00707B4F" w:rsidP="006647CA">
      <w:r>
        <w:t>List the functional requirements</w:t>
      </w:r>
      <w:r w:rsidR="006647CA">
        <w:t xml:space="preserve"> </w:t>
      </w:r>
      <w:r w:rsidR="0039399A">
        <w:t>you have identified for</w:t>
      </w:r>
      <w:r w:rsidR="006647CA">
        <w:t xml:space="preserve"> your prototype</w:t>
      </w:r>
      <w:r>
        <w:t xml:space="preserve"> and prioritise them</w:t>
      </w:r>
      <w:r w:rsidR="006647CA">
        <w:t xml:space="preserve"> using the ranking,</w:t>
      </w:r>
      <w:r>
        <w:t xml:space="preserve"> </w:t>
      </w:r>
      <w:proofErr w:type="spellStart"/>
      <w:r w:rsidRPr="00707B4F">
        <w:t>MoSCoW</w:t>
      </w:r>
      <w:proofErr w:type="spellEnd"/>
      <w:r w:rsidRPr="00707B4F">
        <w:t xml:space="preserve"> </w:t>
      </w:r>
      <w:r w:rsidR="006647CA">
        <w:t>(Must-have, Should-have, Could-have, Won't-have (but might later)</w:t>
      </w:r>
      <w:r w:rsidRPr="00707B4F">
        <w:t xml:space="preserve">, or </w:t>
      </w:r>
      <w:r w:rsidR="006647CA" w:rsidRPr="00707B4F">
        <w:t xml:space="preserve">AHP </w:t>
      </w:r>
      <w:r w:rsidR="006647CA">
        <w:t>(</w:t>
      </w:r>
      <w:r w:rsidRPr="00707B4F">
        <w:t xml:space="preserve">Analytic Hierarchy Process) </w:t>
      </w:r>
      <w:r w:rsidR="006647CA">
        <w:t xml:space="preserve">methods </w:t>
      </w:r>
      <w:r w:rsidRPr="00707B4F">
        <w:t>to categori</w:t>
      </w:r>
      <w:r w:rsidR="006647CA">
        <w:t>s</w:t>
      </w:r>
      <w:r w:rsidRPr="00707B4F">
        <w:t>e and assess</w:t>
      </w:r>
      <w:r w:rsidR="006647CA">
        <w:t xml:space="preserve"> their importance in your project. Expand with a justification for the prioritisation used.</w:t>
      </w:r>
    </w:p>
    <w:p w14:paraId="3C07912D" w14:textId="6E6D3D21" w:rsidR="00291647" w:rsidRDefault="00291647" w:rsidP="00291647">
      <w:pPr>
        <w:pStyle w:val="Heading3"/>
      </w:pPr>
      <w:r>
        <w:t xml:space="preserve">Non-functional Requirements </w:t>
      </w:r>
    </w:p>
    <w:p w14:paraId="428767FF" w14:textId="638F9B82" w:rsidR="006647CA" w:rsidRPr="006647CA" w:rsidRDefault="006647CA" w:rsidP="006647CA">
      <w:r>
        <w:t xml:space="preserve">List the non-functional requirements </w:t>
      </w:r>
      <w:r w:rsidR="0039399A">
        <w:t>you have identified for</w:t>
      </w:r>
      <w:r>
        <w:t xml:space="preserve"> your prototype and prioritise them using the ranking, </w:t>
      </w:r>
      <w:proofErr w:type="spellStart"/>
      <w:r w:rsidRPr="00707B4F">
        <w:t>MoSCoW</w:t>
      </w:r>
      <w:proofErr w:type="spellEnd"/>
      <w:r>
        <w:t>,</w:t>
      </w:r>
      <w:r w:rsidRPr="00707B4F">
        <w:t xml:space="preserve"> or AHP </w:t>
      </w:r>
      <w:r>
        <w:t xml:space="preserve">methods </w:t>
      </w:r>
      <w:r w:rsidRPr="00707B4F">
        <w:t>to categori</w:t>
      </w:r>
      <w:r>
        <w:t>s</w:t>
      </w:r>
      <w:r w:rsidRPr="00707B4F">
        <w:t>e and assess</w:t>
      </w:r>
      <w:r>
        <w:t xml:space="preserve"> their importance in your project. Expand with a justification for the prioritisation used.</w:t>
      </w:r>
    </w:p>
    <w:p w14:paraId="2EBF9809" w14:textId="0DEBB79E" w:rsidR="00EF2CD4" w:rsidRDefault="00EF2CD4" w:rsidP="00EF2CD4">
      <w:pPr>
        <w:pStyle w:val="Heading3"/>
      </w:pPr>
      <w:r>
        <w:t xml:space="preserve">More key sections relevant to the requirements analysis </w:t>
      </w:r>
    </w:p>
    <w:p w14:paraId="3D71B622" w14:textId="33997A7E" w:rsidR="008E165B" w:rsidRDefault="006647CA" w:rsidP="0063070A">
      <w:pPr>
        <w:spacing w:before="120"/>
      </w:pPr>
      <w:r>
        <w:t>etc., etc.</w:t>
      </w:r>
    </w:p>
    <w:p w14:paraId="5AFDD5C1" w14:textId="33BBFF93" w:rsidR="00291647" w:rsidRDefault="00291647" w:rsidP="00291647">
      <w:pPr>
        <w:pStyle w:val="Heading2"/>
      </w:pPr>
      <w:bookmarkStart w:id="71" w:name="_Toc194592516"/>
      <w:r>
        <w:t>Design</w:t>
      </w:r>
      <w:bookmarkEnd w:id="71"/>
    </w:p>
    <w:p w14:paraId="6407F6C9" w14:textId="3B984E4B" w:rsidR="003C1601" w:rsidRDefault="006F0A88" w:rsidP="006F0A88">
      <w:pPr>
        <w:spacing w:before="120"/>
      </w:pPr>
      <w:r>
        <w:t>P</w:t>
      </w:r>
      <w:r w:rsidRPr="006F0A88">
        <w:t xml:space="preserve">rovide a clear, high-level summary of your </w:t>
      </w:r>
      <w:r>
        <w:t xml:space="preserve">prototype </w:t>
      </w:r>
      <w:r w:rsidRPr="006F0A88">
        <w:t>design</w:t>
      </w:r>
      <w:r>
        <w:t xml:space="preserve"> (system/model/</w:t>
      </w:r>
      <w:r w:rsidR="003C1601">
        <w:t>DB/</w:t>
      </w:r>
      <w:r>
        <w:t>UI/UX/etc.), the process you took to reach the design and the rationale behind it.</w:t>
      </w:r>
      <w:r w:rsidRPr="006F0A88">
        <w:t xml:space="preserve"> Justify your decisions </w:t>
      </w:r>
      <w:r>
        <w:t xml:space="preserve">by </w:t>
      </w:r>
      <w:proofErr w:type="gramStart"/>
      <w:r w:rsidRPr="006F0A88">
        <w:t>referring back</w:t>
      </w:r>
      <w:proofErr w:type="gramEnd"/>
      <w:r w:rsidRPr="006F0A88">
        <w:t xml:space="preserve"> to </w:t>
      </w:r>
      <w:r w:rsidR="003C1601">
        <w:t>your l</w:t>
      </w:r>
      <w:r w:rsidRPr="006F0A88">
        <w:t>iterature</w:t>
      </w:r>
      <w:r w:rsidR="003C1601">
        <w:t>/product</w:t>
      </w:r>
      <w:r w:rsidRPr="006F0A88">
        <w:t xml:space="preserve"> review</w:t>
      </w:r>
      <w:r w:rsidR="003C1601">
        <w:t xml:space="preserve">, focus groups, etc. </w:t>
      </w:r>
      <w:r>
        <w:t>Illustrate</w:t>
      </w:r>
      <w:r w:rsidR="003C1601">
        <w:t xml:space="preserve"> your design with appropriate diagrams, including</w:t>
      </w:r>
      <w:r w:rsidR="0003239E">
        <w:t>:</w:t>
      </w:r>
      <w:r w:rsidR="003C1601">
        <w:t xml:space="preserve"> a high-level system architecture, component diagrams, UMLs, UCDs, DFDs, ERDs, high and/or low-fidelity UI/UX designs, etc. </w:t>
      </w:r>
    </w:p>
    <w:p w14:paraId="6C676478" w14:textId="46ECCBA6" w:rsidR="008706C8" w:rsidRDefault="008706C8" w:rsidP="008706C8">
      <w:pPr>
        <w:spacing w:before="120"/>
      </w:pPr>
      <w:r w:rsidRPr="006F0A88">
        <w:t xml:space="preserve">In many cases, </w:t>
      </w:r>
      <w:r>
        <w:t xml:space="preserve">the final design may </w:t>
      </w:r>
      <w:r w:rsidR="00A15462">
        <w:t xml:space="preserve">have </w:t>
      </w:r>
      <w:r>
        <w:t>evolve</w:t>
      </w:r>
      <w:r w:rsidR="00A15462">
        <w:t>d</w:t>
      </w:r>
      <w:r>
        <w:t xml:space="preserve"> and diverge</w:t>
      </w:r>
      <w:r w:rsidR="00A15462">
        <w:t>d</w:t>
      </w:r>
      <w:r>
        <w:t xml:space="preserve"> significantly from the initial one. If substantial differences or noteworthy changes happened, document them and provide a clear explanation for the changes. It is possible that further research and experimentation during your project led to new </w:t>
      </w:r>
      <w:r w:rsidR="00A15462">
        <w:t>insights</w:t>
      </w:r>
      <w:r>
        <w:t xml:space="preserve">, altering its direction or rendering earlier work obsolete. If this </w:t>
      </w:r>
      <w:r w:rsidR="00A15462">
        <w:t>is the case</w:t>
      </w:r>
      <w:r>
        <w:t xml:space="preserve">, </w:t>
      </w:r>
      <w:r w:rsidR="00A15462">
        <w:t>document that too. Y</w:t>
      </w:r>
      <w:r w:rsidR="00A15462" w:rsidRPr="00A15462">
        <w:t>ou may get further credit for the design process</w:t>
      </w:r>
      <w:r>
        <w:t>.</w:t>
      </w:r>
      <w:r w:rsidR="0003239E">
        <w:t xml:space="preserve"> </w:t>
      </w:r>
      <w:r w:rsidR="00C83531" w:rsidRPr="00C83531">
        <w:t xml:space="preserve">Rejected or obsolete designs, </w:t>
      </w:r>
      <w:r w:rsidR="002B3947">
        <w:t xml:space="preserve">and </w:t>
      </w:r>
      <w:r w:rsidR="002B3947" w:rsidRPr="00C83531">
        <w:t>more detailed information</w:t>
      </w:r>
      <w:r w:rsidR="00C83531" w:rsidRPr="00C83531">
        <w:t>, can be included in the appendices</w:t>
      </w:r>
      <w:r w:rsidR="002B3947">
        <w:t>, r</w:t>
      </w:r>
      <w:r w:rsidR="002B3947" w:rsidRPr="00C83531">
        <w:t xml:space="preserve">eferring as necessary to </w:t>
      </w:r>
      <w:r w:rsidR="002B3947">
        <w:t xml:space="preserve">them in the main body of the report </w:t>
      </w:r>
      <w:r w:rsidR="00C83531" w:rsidRPr="00C83531">
        <w:t>to provide additional context or in-depth explanations</w:t>
      </w:r>
      <w:r w:rsidR="00224A97">
        <w:t>.</w:t>
      </w:r>
    </w:p>
    <w:p w14:paraId="355333DC" w14:textId="1194583A" w:rsidR="008706C8" w:rsidRPr="006F0A88" w:rsidRDefault="00A15462" w:rsidP="008706C8">
      <w:pPr>
        <w:spacing w:before="120"/>
      </w:pPr>
      <w:r w:rsidRPr="006F0A88">
        <w:t xml:space="preserve">If parts of the design were not </w:t>
      </w:r>
      <w:r>
        <w:t xml:space="preserve">fully </w:t>
      </w:r>
      <w:r w:rsidRPr="006F0A88">
        <w:t>implemented, specify which were completed and which were not.</w:t>
      </w:r>
      <w:r>
        <w:t xml:space="preserve"> </w:t>
      </w:r>
      <w:r w:rsidR="008706C8">
        <w:t xml:space="preserve">Additionally, if </w:t>
      </w:r>
      <w:r w:rsidRPr="006F0A88">
        <w:t xml:space="preserve">unexpected </w:t>
      </w:r>
      <w:r w:rsidR="008706C8">
        <w:t>challenges prevented full implementation, provide a detailed discussion of these obstacles</w:t>
      </w:r>
      <w:r>
        <w:t xml:space="preserve"> and offer any</w:t>
      </w:r>
      <w:r w:rsidR="008706C8">
        <w:t xml:space="preserve"> insights</w:t>
      </w:r>
      <w:r>
        <w:t xml:space="preserve"> from the experience. This may</w:t>
      </w:r>
      <w:r w:rsidR="008706C8">
        <w:t xml:space="preserve"> </w:t>
      </w:r>
      <w:r>
        <w:t>get you some credit</w:t>
      </w:r>
      <w:r w:rsidR="008706C8">
        <w:t>.</w:t>
      </w:r>
    </w:p>
    <w:p w14:paraId="5E28CD7D" w14:textId="7FE534EF" w:rsidR="006F0A88" w:rsidRPr="006F0A88" w:rsidRDefault="006F0A88" w:rsidP="006F0A88">
      <w:pPr>
        <w:spacing w:before="120"/>
      </w:pPr>
      <w:r w:rsidRPr="006F0A88">
        <w:t xml:space="preserve">The </w:t>
      </w:r>
      <w:r w:rsidR="0003239E">
        <w:t>p</w:t>
      </w:r>
      <w:r w:rsidRPr="006F0A88">
        <w:t xml:space="preserve">roject </w:t>
      </w:r>
      <w:r w:rsidR="0003239E">
        <w:t>r</w:t>
      </w:r>
      <w:r w:rsidRPr="006F0A88">
        <w:t xml:space="preserve">eport is </w:t>
      </w:r>
      <w:r w:rsidR="0003239E">
        <w:t xml:space="preserve">often </w:t>
      </w:r>
      <w:r w:rsidRPr="006F0A88">
        <w:t>written after the project is completed and should describe the work done, but it does not need to follow a chronological order. Often, the most effective way to explain your design is different from how it originally developed. If the progression of ideas is relevant or particularly insightful, include it, but otherwise, the sequence of events does not need to be strictly documented.</w:t>
      </w:r>
    </w:p>
    <w:p w14:paraId="2773EEE3" w14:textId="55969631" w:rsidR="006F0A88" w:rsidRPr="006F0A88" w:rsidRDefault="006F0A88" w:rsidP="006F0A88">
      <w:pPr>
        <w:spacing w:before="120"/>
      </w:pPr>
      <w:r w:rsidRPr="006F0A88">
        <w:t xml:space="preserve">Examiners are equally interested in the engineering process </w:t>
      </w:r>
      <w:r w:rsidR="0003239E">
        <w:t xml:space="preserve">you took </w:t>
      </w:r>
      <w:r w:rsidRPr="006F0A88">
        <w:t xml:space="preserve">as they are in the </w:t>
      </w:r>
      <w:proofErr w:type="gramStart"/>
      <w:r w:rsidRPr="006F0A88">
        <w:t xml:space="preserve">final </w:t>
      </w:r>
      <w:r w:rsidR="0003239E">
        <w:t>outcome</w:t>
      </w:r>
      <w:proofErr w:type="gramEnd"/>
      <w:r w:rsidRPr="006F0A88">
        <w:t xml:space="preserve">. Your report should highlight key design choices, the </w:t>
      </w:r>
      <w:r w:rsidR="0003239E">
        <w:t>alternative</w:t>
      </w:r>
      <w:r w:rsidRPr="006F0A88">
        <w:t xml:space="preserve"> options, and the rationale behind your </w:t>
      </w:r>
      <w:r w:rsidRPr="006F0A88">
        <w:lastRenderedPageBreak/>
        <w:t>decisions. They are looking for logical reasoning, critical assessment, and thoughtful justification.</w:t>
      </w:r>
      <w:r w:rsidR="0003239E">
        <w:t xml:space="preserve"> The decisions you made would have </w:t>
      </w:r>
      <w:r w:rsidRPr="006F0A88">
        <w:t>involve</w:t>
      </w:r>
      <w:r w:rsidR="0003239E">
        <w:t>d</w:t>
      </w:r>
      <w:r w:rsidRPr="006F0A88">
        <w:t xml:space="preserve"> trade-offs and </w:t>
      </w:r>
      <w:r w:rsidR="0003239E">
        <w:t>may have been</w:t>
      </w:r>
      <w:r w:rsidRPr="006F0A88">
        <w:t xml:space="preserve"> influenced by various factors, some of which may be beyond your control. Demonstrating an understanding of these trade-offs and effectively communicating them is an essential part of the report.</w:t>
      </w:r>
    </w:p>
    <w:p w14:paraId="2F779CA4" w14:textId="5EE782A6" w:rsidR="00291647" w:rsidRDefault="00291647" w:rsidP="00291647">
      <w:pPr>
        <w:pStyle w:val="Heading3"/>
      </w:pPr>
      <w:bookmarkStart w:id="72" w:name="_Hlk194078197"/>
      <w:r>
        <w:t xml:space="preserve">A key section relevant to the system/prototype design </w:t>
      </w:r>
    </w:p>
    <w:p w14:paraId="1AC119B8" w14:textId="696CD4A1" w:rsidR="00291647" w:rsidRDefault="00291647" w:rsidP="00291647">
      <w:pPr>
        <w:pStyle w:val="Heading3"/>
      </w:pPr>
      <w:r>
        <w:t xml:space="preserve">System Architecture </w:t>
      </w:r>
    </w:p>
    <w:p w14:paraId="7A7989A3" w14:textId="78019FFA" w:rsidR="00291647" w:rsidRDefault="00291647" w:rsidP="00291647">
      <w:pPr>
        <w:pStyle w:val="Heading3"/>
      </w:pPr>
      <w:r>
        <w:t xml:space="preserve">UI/UX (if applicable) </w:t>
      </w:r>
    </w:p>
    <w:bookmarkEnd w:id="72"/>
    <w:p w14:paraId="23A22395" w14:textId="21FCC080" w:rsidR="00291647" w:rsidRDefault="00291647" w:rsidP="00291647">
      <w:pPr>
        <w:pStyle w:val="Heading3"/>
      </w:pPr>
      <w:r>
        <w:t xml:space="preserve">More key sections relevant to the system/prototype design </w:t>
      </w:r>
    </w:p>
    <w:p w14:paraId="4E64FB6F" w14:textId="77777777" w:rsidR="00D5467E" w:rsidRPr="00D5266D" w:rsidRDefault="00D5467E" w:rsidP="0063070A">
      <w:pPr>
        <w:pStyle w:val="Heading2"/>
      </w:pPr>
      <w:bookmarkStart w:id="73" w:name="_Toc194592517"/>
      <w:r>
        <w:t>Conclusions</w:t>
      </w:r>
      <w:bookmarkEnd w:id="73"/>
    </w:p>
    <w:p w14:paraId="314010EE" w14:textId="6DED25B7" w:rsidR="002B3947" w:rsidRDefault="002B3947" w:rsidP="0078617A">
      <w:pPr>
        <w:spacing w:before="120"/>
      </w:pPr>
      <w:r>
        <w:t>Provide</w:t>
      </w:r>
      <w:r w:rsidRPr="002B3947">
        <w:t xml:space="preserve"> a concise summary of the key findings and decisions </w:t>
      </w:r>
      <w:r>
        <w:t>presented</w:t>
      </w:r>
      <w:r w:rsidRPr="002B3947">
        <w:t xml:space="preserve"> </w:t>
      </w:r>
      <w:r>
        <w:t>in</w:t>
      </w:r>
      <w:r w:rsidRPr="002B3947">
        <w:t xml:space="preserve"> the chapter. Highlight the significant requirements identified and how these shaped the design choices for the project. Emphasi</w:t>
      </w:r>
      <w:r>
        <w:t>s</w:t>
      </w:r>
      <w:r w:rsidRPr="002B3947">
        <w:t xml:space="preserve">e how the analysis and design approach </w:t>
      </w:r>
      <w:r w:rsidR="004850FD">
        <w:t>supports</w:t>
      </w:r>
      <w:r w:rsidRPr="002B3947">
        <w:t xml:space="preserve"> the overall project objectives and aligns with the intended outcomes. Additionally, briefly address any limitations or considerations discovered during the process and outline how these </w:t>
      </w:r>
      <w:r w:rsidR="004850FD">
        <w:t>are/</w:t>
      </w:r>
      <w:r w:rsidRPr="002B3947">
        <w:t xml:space="preserve">will be addressed. </w:t>
      </w:r>
    </w:p>
    <w:p w14:paraId="2B258BA6" w14:textId="18E6AB4F" w:rsidR="0078617A" w:rsidRDefault="0078617A" w:rsidP="0078617A">
      <w:pPr>
        <w:spacing w:before="120"/>
      </w:pPr>
      <w:r w:rsidRPr="009A76E1">
        <w:t>Conclude the section with a final statement that connects this chapter to the next</w:t>
      </w:r>
      <w:r w:rsidR="002B3947">
        <w:t xml:space="preserve">. </w:t>
      </w:r>
      <w:r w:rsidR="002B3947" w:rsidRPr="002B3947">
        <w:t>Ensure the conclusion transitions smoothly to the next chapter, maintaining the logical</w:t>
      </w:r>
      <w:r w:rsidR="002B3947">
        <w:t>, cohesive, coherent</w:t>
      </w:r>
      <w:r w:rsidR="002B3947" w:rsidRPr="002B3947">
        <w:t xml:space="preserve"> flow of the report</w:t>
      </w:r>
      <w:r w:rsidR="00883D1E">
        <w:t>.</w:t>
      </w:r>
    </w:p>
    <w:p w14:paraId="130EBD4D" w14:textId="31341346" w:rsidR="00593227" w:rsidRDefault="00593227" w:rsidP="00593227">
      <w:pPr>
        <w:pStyle w:val="Heading1"/>
      </w:pPr>
      <w:r>
        <w:br w:type="page"/>
      </w:r>
      <w:bookmarkStart w:id="74" w:name="_Toc194592518"/>
      <w:r w:rsidR="005F529D" w:rsidRPr="00A42B28">
        <w:lastRenderedPageBreak/>
        <w:t>I</w:t>
      </w:r>
      <w:r w:rsidR="005F529D">
        <w:t>mplementation</w:t>
      </w:r>
      <w:bookmarkEnd w:id="74"/>
    </w:p>
    <w:p w14:paraId="044AAEBD" w14:textId="0EA5F0EE" w:rsidR="005438CC" w:rsidRDefault="005438CC" w:rsidP="005438CC">
      <w:pPr>
        <w:spacing w:before="120"/>
      </w:pPr>
      <w:r w:rsidRPr="00324786">
        <w:t>This</w:t>
      </w:r>
      <w:r w:rsidRPr="00266342">
        <w:t xml:space="preserve"> chapter should </w:t>
      </w:r>
      <w:r>
        <w:t xml:space="preserve">present </w:t>
      </w:r>
      <w:r w:rsidRPr="00266342">
        <w:t xml:space="preserve">what was </w:t>
      </w:r>
      <w:proofErr w:type="gramStart"/>
      <w:r w:rsidRPr="00266342">
        <w:t>actually produced</w:t>
      </w:r>
      <w:proofErr w:type="gramEnd"/>
      <w:r>
        <w:t xml:space="preserve"> and explain how it was implemented. Describe the technical development based on the analysis and designs outlined in the previous chapter. Highlight and illustrate </w:t>
      </w:r>
      <w:r w:rsidR="005E0BB7">
        <w:t>the features, functionality, and mechanics of the prototype.</w:t>
      </w:r>
      <w:r w:rsidR="00D610F1">
        <w:t xml:space="preserve"> When discussing the implementation, prioritise explanations of the conceptual and logical design before delving into specific technical details.</w:t>
      </w:r>
      <w:r w:rsidR="00324786">
        <w:t xml:space="preserve"> Refer to your design and the literature review.</w:t>
      </w:r>
      <w:r w:rsidR="00D610F1">
        <w:t xml:space="preserve"> Focus on the most significant or interesting parts of the development, including any challenges faced or unexpected outcomes. Since it may not be feasible or relevant to address every detail, ensure clarity regarding what is omitted from the discussion. Explain </w:t>
      </w:r>
      <w:r w:rsidR="00D610F1" w:rsidRPr="00D610F1">
        <w:t xml:space="preserve">the rationalised decisions and techniques </w:t>
      </w:r>
      <w:r w:rsidR="00324786">
        <w:t xml:space="preserve">you </w:t>
      </w:r>
      <w:r w:rsidR="00D610F1" w:rsidRPr="00D610F1">
        <w:t>used and implemented</w:t>
      </w:r>
      <w:r w:rsidR="00D610F1">
        <w:t xml:space="preserve">. </w:t>
      </w:r>
    </w:p>
    <w:p w14:paraId="62625CA8" w14:textId="77777777" w:rsidR="00EB2D41" w:rsidRDefault="00EB2D41" w:rsidP="00EB2D41">
      <w:pPr>
        <w:pStyle w:val="Heading2"/>
      </w:pPr>
      <w:bookmarkStart w:id="75" w:name="_Toc194592519"/>
      <w:r>
        <w:t>Introduction</w:t>
      </w:r>
      <w:bookmarkEnd w:id="75"/>
    </w:p>
    <w:p w14:paraId="09DF9BA2" w14:textId="427C8FAD" w:rsidR="00EB2D41" w:rsidRDefault="00650677" w:rsidP="00EB2D41">
      <w:pPr>
        <w:spacing w:before="120"/>
      </w:pPr>
      <w:r w:rsidRPr="009F7E20">
        <w:t xml:space="preserve">Provide a brief overview </w:t>
      </w:r>
      <w:r>
        <w:t>of</w:t>
      </w:r>
      <w:r w:rsidRPr="009F7E20">
        <w:t xml:space="preserve"> the chapter, outlining its purpose, the content it will cover, and its </w:t>
      </w:r>
      <w:r>
        <w:t xml:space="preserve">relevance/ </w:t>
      </w:r>
      <w:r w:rsidRPr="009F7E20">
        <w:t xml:space="preserve">importance to the overall </w:t>
      </w:r>
      <w:r>
        <w:t xml:space="preserve">report and </w:t>
      </w:r>
      <w:r w:rsidRPr="009F7E20">
        <w:t>project</w:t>
      </w:r>
      <w:r w:rsidR="00EB2D41">
        <w:t>.</w:t>
      </w:r>
    </w:p>
    <w:p w14:paraId="3943E1B2" w14:textId="77777777" w:rsidR="00220338" w:rsidRDefault="00220338" w:rsidP="00220338">
      <w:pPr>
        <w:spacing w:before="120"/>
      </w:pPr>
      <w:r w:rsidRPr="00324786">
        <w:t>Descriptions</w:t>
      </w:r>
      <w:r w:rsidRPr="00266342">
        <w:t xml:space="preserve"> of programs may include fragments of </w:t>
      </w:r>
      <w:r>
        <w:t>significant, core</w:t>
      </w:r>
      <w:r w:rsidRPr="00266342">
        <w:t xml:space="preserve"> code</w:t>
      </w:r>
      <w:r>
        <w:t>. More extensive blocks of code may be placed in the appendices, if necessary, but should typically be excluded from the report as the code can be accessed from the code uploaded to Moodle. Include code snippets only when they demonstrate algorithmic flow, interesting/significant complexity core to the solution, optimisation strategies, noteworthy interactions, or other key functionalities. Avoid using code fragments that lack a clear purpose or cannot be adequately explained.</w:t>
      </w:r>
    </w:p>
    <w:p w14:paraId="7C36394F" w14:textId="77777777" w:rsidR="00220338" w:rsidRDefault="00220338" w:rsidP="00220338">
      <w:pPr>
        <w:spacing w:before="120"/>
      </w:pPr>
      <w:r>
        <w:t>Similarly, screenshots of the prototype should be used sparingly and only if they serve a specific purpose. They can be included to illustrate complex interactions, failure modes, or results that are otherwise difficult to represent. Avoid using screenshots as page fillers, proof of tool launches, or simplistic alternatives to well-designed figures, as this approach may appear unprofessional. When including screenshots, annotate and edit them to emphasise relevant details.</w:t>
      </w:r>
    </w:p>
    <w:p w14:paraId="47418F20" w14:textId="77777777" w:rsidR="00220338" w:rsidRDefault="00220338" w:rsidP="00220338">
      <w:pPr>
        <w:spacing w:before="120"/>
      </w:pPr>
      <w:r w:rsidRPr="00324786">
        <w:t>Include</w:t>
      </w:r>
      <w:r>
        <w:t xml:space="preserve"> a section titled "Code Repository Outline" to outline the high-level structure of the source code repository, indicating whether the code was developed from scratch or adapted from an existing project or tutorial (reference the resources used). Effective use of APIs, libraries, or pre-existing code is acceptable if acknowledged appropriately, there is limited reliance on existing code, and your own code development is significant, making up the bulk of the implementation. It is essential you clearly identify and attribute any portions of the work that were not your own (whether they are small or large).</w:t>
      </w:r>
    </w:p>
    <w:p w14:paraId="3A480965" w14:textId="14ED30D3" w:rsidR="00EB2D41" w:rsidRDefault="00EB2D41" w:rsidP="00EB2D41">
      <w:pPr>
        <w:pStyle w:val="Heading2"/>
      </w:pPr>
      <w:bookmarkStart w:id="76" w:name="_Toc194592520"/>
      <w:r>
        <w:t>A major section relevant to system/prototype implementation</w:t>
      </w:r>
      <w:bookmarkEnd w:id="76"/>
      <w:r>
        <w:t xml:space="preserve"> </w:t>
      </w:r>
    </w:p>
    <w:p w14:paraId="5D8D94DE" w14:textId="7CA75051" w:rsidR="00EB2D41" w:rsidRDefault="00EB2D41" w:rsidP="00EB2D41">
      <w:pPr>
        <w:pStyle w:val="Heading2"/>
      </w:pPr>
      <w:bookmarkStart w:id="77" w:name="_Toc194592521"/>
      <w:r>
        <w:t>Another major section relevant to system/prototype implementation</w:t>
      </w:r>
      <w:bookmarkEnd w:id="77"/>
      <w:r>
        <w:t xml:space="preserve"> </w:t>
      </w:r>
    </w:p>
    <w:p w14:paraId="09A23290" w14:textId="77777777" w:rsidR="00324786" w:rsidRPr="00324786" w:rsidRDefault="00324786" w:rsidP="00324786"/>
    <w:p w14:paraId="72403FC7" w14:textId="24AE3836" w:rsidR="00EB2D41" w:rsidRDefault="00EB2D41" w:rsidP="00EB2D41">
      <w:pPr>
        <w:pStyle w:val="Heading2"/>
      </w:pPr>
      <w:bookmarkStart w:id="78" w:name="_Toc194592522"/>
      <w:r>
        <w:lastRenderedPageBreak/>
        <w:t>More major sections relevant to system/prototype implementation</w:t>
      </w:r>
      <w:bookmarkEnd w:id="78"/>
      <w:r>
        <w:t xml:space="preserve"> </w:t>
      </w:r>
    </w:p>
    <w:p w14:paraId="11B89BDE" w14:textId="0DD55A9D" w:rsidR="00EB2D41" w:rsidRDefault="00123E01" w:rsidP="00593227">
      <w:r>
        <w:t>etc., etc.</w:t>
      </w:r>
    </w:p>
    <w:p w14:paraId="77BD00F0" w14:textId="447D40FF" w:rsidR="00EB2D41" w:rsidRDefault="00EB2D41" w:rsidP="00EB2D41">
      <w:pPr>
        <w:pStyle w:val="Heading2"/>
      </w:pPr>
      <w:bookmarkStart w:id="79" w:name="_Toc194592523"/>
      <w:r>
        <w:t>Testing</w:t>
      </w:r>
      <w:bookmarkEnd w:id="79"/>
      <w:r>
        <w:t xml:space="preserve"> </w:t>
      </w:r>
    </w:p>
    <w:p w14:paraId="1B64829F" w14:textId="2510A1BA" w:rsidR="004117B7" w:rsidRDefault="000054C5" w:rsidP="004117B7">
      <w:pPr>
        <w:spacing w:before="120"/>
      </w:pPr>
      <w:r w:rsidRPr="000054C5">
        <w:t xml:space="preserve">The Testing </w:t>
      </w:r>
      <w:r>
        <w:t>section</w:t>
      </w:r>
      <w:r w:rsidRPr="000054C5">
        <w:t xml:space="preserve"> should provide a detailed account of the verification and validation processes applied to ensure the functionality, reliability, and performance of the </w:t>
      </w:r>
      <w:r>
        <w:t>prototype</w:t>
      </w:r>
      <w:r w:rsidRPr="000054C5">
        <w:t xml:space="preserve">. </w:t>
      </w:r>
      <w:r w:rsidR="004117B7">
        <w:t>Describe the testing process and types of testing you conducted to verify the functionality of the prototype program/system. Outline your test plan, detailing the methods used</w:t>
      </w:r>
      <w:r>
        <w:t xml:space="preserve">, </w:t>
      </w:r>
      <w:r w:rsidRPr="000054C5">
        <w:t xml:space="preserve">as well as the tools and frameworks </w:t>
      </w:r>
      <w:r>
        <w:t>utilised</w:t>
      </w:r>
      <w:r w:rsidRPr="000054C5">
        <w:t xml:space="preserve"> during testing</w:t>
      </w:r>
      <w:r w:rsidR="004117B7">
        <w:t xml:space="preserve">. </w:t>
      </w:r>
      <w:r w:rsidR="00220338" w:rsidRPr="000054C5">
        <w:t>Provide clear justifications for the chosen testing methodologies, such as unit testing, integration testing, or system testing, and explain how they address the project requirements</w:t>
      </w:r>
      <w:r w:rsidR="00220338">
        <w:t xml:space="preserve">. </w:t>
      </w:r>
      <w:r>
        <w:t>I</w:t>
      </w:r>
      <w:r w:rsidR="004117B7">
        <w:t>nclude the actual test results in an appendix. While detailed test data may be excluded from the main report if deemed unnecessary, a concise and accurate summary of the tests conducted must be included.</w:t>
      </w:r>
    </w:p>
    <w:p w14:paraId="1E60D7FB" w14:textId="47478AD9" w:rsidR="000054C5" w:rsidRDefault="004117B7" w:rsidP="004117B7">
      <w:pPr>
        <w:spacing w:before="120"/>
      </w:pPr>
      <w:r>
        <w:t xml:space="preserve">It is important to provide a clear and </w:t>
      </w:r>
      <w:r w:rsidR="000054C5">
        <w:t>accurate</w:t>
      </w:r>
      <w:r>
        <w:t xml:space="preserve"> account of the functionality, specifying which </w:t>
      </w:r>
      <w:r w:rsidR="000054C5">
        <w:t>components</w:t>
      </w:r>
      <w:r>
        <w:t xml:space="preserve"> work as intended and how their performance was validated. Avoid presenting non-functional or partially working designs as fully operational. </w:t>
      </w:r>
      <w:r w:rsidR="000054C5" w:rsidRPr="000054C5">
        <w:t xml:space="preserve">Examiners may choose to compile </w:t>
      </w:r>
      <w:r w:rsidR="000054C5">
        <w:t>and</w:t>
      </w:r>
      <w:r w:rsidR="000054C5" w:rsidRPr="000054C5">
        <w:t xml:space="preserve"> test the deliverables themselves, so it is essential that your report accurately represents the current state of the prototype implementation.</w:t>
      </w:r>
    </w:p>
    <w:p w14:paraId="785B3BC9" w14:textId="41FBBA16" w:rsidR="00324786" w:rsidRPr="00F643DC" w:rsidRDefault="00324786" w:rsidP="00F643DC">
      <w:pPr>
        <w:spacing w:before="120"/>
      </w:pPr>
      <w:r>
        <w:t xml:space="preserve">Note </w:t>
      </w:r>
      <w:r w:rsidRPr="00535162">
        <w:rPr>
          <w:b/>
          <w:bCs/>
        </w:rPr>
        <w:t>testing may be included as a separate chapter or a subsection of the implementation chapter</w:t>
      </w:r>
      <w:r>
        <w:t>.</w:t>
      </w:r>
    </w:p>
    <w:p w14:paraId="660A8DBB" w14:textId="77777777" w:rsidR="00123E01" w:rsidRDefault="00123E01" w:rsidP="00123E01">
      <w:pPr>
        <w:pStyle w:val="Heading3"/>
      </w:pPr>
      <w:r>
        <w:t>Unit Testing</w:t>
      </w:r>
    </w:p>
    <w:p w14:paraId="5A1A09A4" w14:textId="77777777" w:rsidR="00123E01" w:rsidRDefault="00123E01" w:rsidP="00123E01">
      <w:pPr>
        <w:pStyle w:val="Heading3"/>
      </w:pPr>
      <w:r>
        <w:t>Integration Testing</w:t>
      </w:r>
    </w:p>
    <w:p w14:paraId="4D0CB912" w14:textId="74EB7560" w:rsidR="00123E01" w:rsidRDefault="00123E01" w:rsidP="00123E01">
      <w:pPr>
        <w:pStyle w:val="Heading3"/>
      </w:pPr>
      <w:r>
        <w:t xml:space="preserve">Usability Testing  </w:t>
      </w:r>
    </w:p>
    <w:p w14:paraId="65288079" w14:textId="45CCC656" w:rsidR="00EF2CD4" w:rsidRDefault="00EF2CD4" w:rsidP="00EF2CD4">
      <w:pPr>
        <w:pStyle w:val="Heading3"/>
      </w:pPr>
      <w:r>
        <w:t xml:space="preserve">More sections on different types of testing conducted  </w:t>
      </w:r>
    </w:p>
    <w:p w14:paraId="4993FAE3" w14:textId="2D542FCC" w:rsidR="00123E01" w:rsidRPr="00123E01" w:rsidRDefault="00123E01" w:rsidP="00123E01">
      <w:r>
        <w:t>etc., etc.</w:t>
      </w:r>
    </w:p>
    <w:p w14:paraId="7E76B7F9" w14:textId="396F43F8" w:rsidR="00EB2D41" w:rsidRDefault="00EB2D41" w:rsidP="00EB2D41">
      <w:pPr>
        <w:pStyle w:val="Heading2"/>
      </w:pPr>
      <w:bookmarkStart w:id="80" w:name="_Toc194592524"/>
      <w:r>
        <w:t>Conclusion</w:t>
      </w:r>
      <w:bookmarkEnd w:id="80"/>
    </w:p>
    <w:p w14:paraId="0BAAA438" w14:textId="09612D1B" w:rsidR="00220338" w:rsidRDefault="00220338" w:rsidP="00650677">
      <w:pPr>
        <w:spacing w:before="120"/>
      </w:pPr>
      <w:r>
        <w:t>P</w:t>
      </w:r>
      <w:r w:rsidRPr="00220338">
        <w:t xml:space="preserve">rovide a </w:t>
      </w:r>
      <w:r>
        <w:t>critical</w:t>
      </w:r>
      <w:r w:rsidRPr="00220338">
        <w:t xml:space="preserve"> summary of the </w:t>
      </w:r>
      <w:r w:rsidR="00E95FAD">
        <w:t>test outcome</w:t>
      </w:r>
      <w:r w:rsidRPr="00220338">
        <w:t xml:space="preserve"> and insights gained during the testing process. Highlight how the tests conducted validate the functionality and performance of the </w:t>
      </w:r>
      <w:r>
        <w:t>prototype</w:t>
      </w:r>
      <w:r w:rsidRPr="00220338">
        <w:t xml:space="preserve"> against the stated requirements. Discuss whether the testing outcomes meet expectations and identify any unresolved issues, limitations, or areas for improvement. Reflect on the effectiveness of the testing methodologies and tools used, as well as any challenges encountered and how they were addressed</w:t>
      </w:r>
      <w:r>
        <w:t>.</w:t>
      </w:r>
    </w:p>
    <w:p w14:paraId="15159334" w14:textId="2B4BEFBA" w:rsidR="00EB2D41" w:rsidRPr="00593227" w:rsidRDefault="00650677" w:rsidP="00B20D69">
      <w:pPr>
        <w:spacing w:before="120"/>
      </w:pPr>
      <w:r w:rsidRPr="009A76E1">
        <w:t>Conclude the section with a final statement that connects this chapter to the next</w:t>
      </w:r>
      <w:r>
        <w:t xml:space="preserve">. </w:t>
      </w:r>
      <w:r w:rsidRPr="002B3947">
        <w:t>Ensure the conclusion transitions smoothly to the next chapter, maintaining the logical</w:t>
      </w:r>
      <w:r>
        <w:t>, cohesive, coherent</w:t>
      </w:r>
      <w:r w:rsidRPr="002B3947">
        <w:t xml:space="preserve"> flow of the report</w:t>
      </w:r>
      <w:r>
        <w:t>.</w:t>
      </w:r>
    </w:p>
    <w:p w14:paraId="68A9CC5A" w14:textId="5D1008E9" w:rsidR="00593227" w:rsidRDefault="00593227" w:rsidP="00F643DC">
      <w:pPr>
        <w:pStyle w:val="Heading1"/>
      </w:pPr>
      <w:r>
        <w:br w:type="page"/>
      </w:r>
      <w:bookmarkStart w:id="81" w:name="_Toc400960531"/>
      <w:r w:rsidR="00F643DC">
        <w:lastRenderedPageBreak/>
        <w:t xml:space="preserve"> </w:t>
      </w:r>
      <w:bookmarkStart w:id="82" w:name="_Toc174261947"/>
      <w:bookmarkStart w:id="83" w:name="_Toc400960532"/>
      <w:bookmarkStart w:id="84" w:name="_Toc194592525"/>
      <w:bookmarkEnd w:id="81"/>
      <w:r w:rsidR="005F529D" w:rsidRPr="00A42B28">
        <w:t>R</w:t>
      </w:r>
      <w:r w:rsidR="005F529D">
        <w:t xml:space="preserve">esults and </w:t>
      </w:r>
      <w:r>
        <w:t>Evaluation</w:t>
      </w:r>
      <w:bookmarkEnd w:id="82"/>
      <w:bookmarkEnd w:id="83"/>
      <w:bookmarkEnd w:id="84"/>
      <w:r>
        <w:t xml:space="preserve"> </w:t>
      </w:r>
    </w:p>
    <w:p w14:paraId="5B171176" w14:textId="4152D207" w:rsidR="005010D0" w:rsidRDefault="00E95FAD" w:rsidP="005010D0">
      <w:pPr>
        <w:spacing w:before="120"/>
      </w:pPr>
      <w:r>
        <w:t>This chapter should</w:t>
      </w:r>
      <w:r w:rsidR="005010D0">
        <w:t xml:space="preserve"> present and critically assess the outcomes </w:t>
      </w:r>
      <w:r>
        <w:t xml:space="preserve">and </w:t>
      </w:r>
      <w:r w:rsidR="005010D0">
        <w:t xml:space="preserve">the </w:t>
      </w:r>
      <w:r>
        <w:t xml:space="preserve">overall </w:t>
      </w:r>
      <w:r w:rsidR="005010D0">
        <w:t>project. Begin by summari</w:t>
      </w:r>
      <w:r>
        <w:t>s</w:t>
      </w:r>
      <w:r w:rsidR="005010D0">
        <w:t xml:space="preserve">ing the key results, ensuring they are directly linked to the project objectives and requirements outlined earlier in the report. Use </w:t>
      </w:r>
      <w:r w:rsidR="0069019C">
        <w:t xml:space="preserve">a </w:t>
      </w:r>
      <w:r w:rsidR="005010D0">
        <w:t xml:space="preserve">clear, concise </w:t>
      </w:r>
      <w:r>
        <w:t>narrative</w:t>
      </w:r>
      <w:r w:rsidR="005010D0">
        <w:t xml:space="preserve"> supplemented with charts, tables, or graphs to effectively communicate</w:t>
      </w:r>
      <w:r>
        <w:t xml:space="preserve"> the outcomes</w:t>
      </w:r>
      <w:r w:rsidR="005010D0">
        <w:t>, emphasi</w:t>
      </w:r>
      <w:r>
        <w:t>s</w:t>
      </w:r>
      <w:r w:rsidR="005010D0">
        <w:t xml:space="preserve">ing any significant </w:t>
      </w:r>
      <w:r>
        <w:t>findings and</w:t>
      </w:r>
      <w:r w:rsidR="005010D0">
        <w:t xml:space="preserve"> insights.</w:t>
      </w:r>
    </w:p>
    <w:p w14:paraId="1F05BA6E" w14:textId="2367A4AE" w:rsidR="005010D0" w:rsidRDefault="005010D0" w:rsidP="005010D0">
      <w:pPr>
        <w:spacing w:before="120"/>
      </w:pPr>
      <w:r>
        <w:t>Provide a thorough evaluation of these results, analy</w:t>
      </w:r>
      <w:r w:rsidR="00E95FAD">
        <w:t>s</w:t>
      </w:r>
      <w:r>
        <w:t xml:space="preserve">ing how well the project meets its objectives and any benchmarks or performance criteria </w:t>
      </w:r>
      <w:r w:rsidR="00EA0618">
        <w:t xml:space="preserve">you have </w:t>
      </w:r>
      <w:r>
        <w:t>established. Address both successes and shortcomings, offering an honest assessment of the strengths, limitations, and any unexpected challenges encountered.</w:t>
      </w:r>
    </w:p>
    <w:p w14:paraId="39CDCA47" w14:textId="3DBEBBD9" w:rsidR="005010D0" w:rsidRDefault="00EA0618" w:rsidP="005010D0">
      <w:pPr>
        <w:spacing w:before="120"/>
      </w:pPr>
      <w:r>
        <w:t>I</w:t>
      </w:r>
      <w:r w:rsidR="005010D0">
        <w:t xml:space="preserve">nclude a discussion on the implications of the findings, both in terms of the project's </w:t>
      </w:r>
      <w:r>
        <w:t>aim and objectives, as well as</w:t>
      </w:r>
      <w:r w:rsidR="005010D0">
        <w:t xml:space="preserve"> </w:t>
      </w:r>
      <w:r>
        <w:t>the</w:t>
      </w:r>
      <w:r w:rsidR="005010D0">
        <w:t xml:space="preserve"> broader context, such as real-world applications </w:t>
      </w:r>
      <w:r w:rsidR="0069019C">
        <w:t>and</w:t>
      </w:r>
      <w:r w:rsidR="005010D0">
        <w:t xml:space="preserve"> future work. Reflect on the methodologies, tools, and approaches used, considering their effectiveness and suggesting improvements where applicable. </w:t>
      </w:r>
      <w:r w:rsidR="0069019C">
        <w:t>I</w:t>
      </w:r>
      <w:r w:rsidR="005010D0">
        <w:t xml:space="preserve">nclude comparisons </w:t>
      </w:r>
      <w:r w:rsidR="007C4F27">
        <w:t>with</w:t>
      </w:r>
      <w:r w:rsidR="005010D0">
        <w:t xml:space="preserve"> similar existing </w:t>
      </w:r>
      <w:r w:rsidR="0069019C">
        <w:t>work</w:t>
      </w:r>
      <w:r w:rsidR="005010D0">
        <w:t xml:space="preserve"> or solutions to further contextuali</w:t>
      </w:r>
      <w:r>
        <w:t>s</w:t>
      </w:r>
      <w:r w:rsidR="005010D0">
        <w:t xml:space="preserve">e the </w:t>
      </w:r>
      <w:r>
        <w:t>results and achievements</w:t>
      </w:r>
      <w:r w:rsidR="005010D0">
        <w:t>.</w:t>
      </w:r>
    </w:p>
    <w:p w14:paraId="30A90C2F" w14:textId="7735ECE8" w:rsidR="00E52699" w:rsidRDefault="00E52699" w:rsidP="005010D0">
      <w:pPr>
        <w:spacing w:before="120"/>
      </w:pPr>
      <w:r w:rsidRPr="00880063">
        <w:t xml:space="preserve">You may </w:t>
      </w:r>
      <w:r w:rsidRPr="00880063">
        <w:rPr>
          <w:b/>
          <w:bCs/>
        </w:rPr>
        <w:t>present this content as a single chapter or separate it into different chapters for "R</w:t>
      </w:r>
      <w:r>
        <w:rPr>
          <w:b/>
          <w:bCs/>
        </w:rPr>
        <w:t>esults</w:t>
      </w:r>
      <w:r w:rsidRPr="00880063">
        <w:rPr>
          <w:b/>
          <w:bCs/>
        </w:rPr>
        <w:t xml:space="preserve">" and </w:t>
      </w:r>
      <w:r>
        <w:rPr>
          <w:b/>
          <w:bCs/>
        </w:rPr>
        <w:t xml:space="preserve">another for </w:t>
      </w:r>
      <w:r w:rsidRPr="00880063">
        <w:rPr>
          <w:b/>
          <w:bCs/>
        </w:rPr>
        <w:t>"</w:t>
      </w:r>
      <w:r>
        <w:rPr>
          <w:b/>
          <w:bCs/>
        </w:rPr>
        <w:t>Evaluation</w:t>
      </w:r>
      <w:r w:rsidRPr="00880063">
        <w:rPr>
          <w:b/>
          <w:bCs/>
        </w:rPr>
        <w:t>"</w:t>
      </w:r>
      <w:r w:rsidRPr="00880063">
        <w:t>.</w:t>
      </w:r>
    </w:p>
    <w:p w14:paraId="4163A641" w14:textId="77777777" w:rsidR="004F0341" w:rsidRDefault="004F0341" w:rsidP="0080389B">
      <w:pPr>
        <w:pStyle w:val="Heading2"/>
      </w:pPr>
      <w:bookmarkStart w:id="85" w:name="_Toc194592526"/>
      <w:r>
        <w:t>Introduction</w:t>
      </w:r>
      <w:bookmarkEnd w:id="85"/>
    </w:p>
    <w:p w14:paraId="02695825" w14:textId="78ABAA5A" w:rsidR="00E52699" w:rsidRPr="00E52699" w:rsidRDefault="00E52699" w:rsidP="00E52699">
      <w:pPr>
        <w:spacing w:before="120"/>
      </w:pPr>
      <w:r w:rsidRPr="009F7E20">
        <w:t xml:space="preserve">Provide a brief overview </w:t>
      </w:r>
      <w:r>
        <w:t>of</w:t>
      </w:r>
      <w:r w:rsidRPr="009F7E20">
        <w:t xml:space="preserve"> the chapter, outlining its purpose, the content it will cover, and its </w:t>
      </w:r>
      <w:r>
        <w:t xml:space="preserve">relevance/ </w:t>
      </w:r>
      <w:r w:rsidRPr="009F7E20">
        <w:t xml:space="preserve">importance to the overall </w:t>
      </w:r>
      <w:r>
        <w:t xml:space="preserve">report and </w:t>
      </w:r>
      <w:r w:rsidRPr="009F7E20">
        <w:t>project</w:t>
      </w:r>
      <w:r>
        <w:t>.</w:t>
      </w:r>
    </w:p>
    <w:p w14:paraId="39502C66" w14:textId="0792606B" w:rsidR="0080389B" w:rsidRDefault="004F0341" w:rsidP="0080389B">
      <w:pPr>
        <w:pStyle w:val="Heading2"/>
      </w:pPr>
      <w:bookmarkStart w:id="86" w:name="_Toc194592527"/>
      <w:r>
        <w:t>Results</w:t>
      </w:r>
      <w:bookmarkEnd w:id="86"/>
    </w:p>
    <w:p w14:paraId="250AD1F0" w14:textId="051BBA5B" w:rsidR="003B6814" w:rsidRDefault="003B6814" w:rsidP="003B6814">
      <w:pPr>
        <w:spacing w:before="120"/>
      </w:pPr>
      <w:r>
        <w:t>Present the outcomes of the prototype and project in a clear and structured manner, linking them back to the original objectives and hypotheses outlined in earlier chapters. Begins with a brief introduction that reiterates the purpose of the work and sets the context for the data and findings that follow. The results should be presented objectively, providing a concise yet comprehensive account of what was achieved before transitioning into their interpretation.</w:t>
      </w:r>
    </w:p>
    <w:p w14:paraId="62EC2C65" w14:textId="593954DD" w:rsidR="003B6814" w:rsidRDefault="003B6814" w:rsidP="003B6814">
      <w:pPr>
        <w:spacing w:before="120"/>
      </w:pPr>
      <w:r>
        <w:t xml:space="preserve">The presentation of the results should focus on the objective reporting of raw findings. </w:t>
      </w:r>
      <w:r w:rsidR="0069019C" w:rsidRPr="005D4CFB">
        <w:t xml:space="preserve">This section is </w:t>
      </w:r>
      <w:r w:rsidR="0069019C">
        <w:t>chiefly</w:t>
      </w:r>
      <w:r w:rsidR="0069019C" w:rsidRPr="005D4CFB">
        <w:t xml:space="preserve"> descriptive, focusing on organi</w:t>
      </w:r>
      <w:r w:rsidR="0069019C">
        <w:t>s</w:t>
      </w:r>
      <w:r w:rsidR="0069019C" w:rsidRPr="005D4CFB">
        <w:t xml:space="preserve">ing and displaying data collected from experiments, </w:t>
      </w:r>
      <w:r w:rsidR="0069019C">
        <w:t>usage</w:t>
      </w:r>
      <w:r w:rsidR="0069019C" w:rsidRPr="005D4CFB">
        <w:t xml:space="preserve">, surveys, or system outputs without offering interpretations. </w:t>
      </w:r>
      <w:r>
        <w:t xml:space="preserve">The emphasis here is on ensuring clarity and accuracy so that the reader can </w:t>
      </w:r>
      <w:r w:rsidRPr="005D4CFB">
        <w:t>see what was achieved</w:t>
      </w:r>
      <w:r>
        <w:t xml:space="preserve"> without bias.</w:t>
      </w:r>
      <w:r w:rsidR="007C4F27">
        <w:t xml:space="preserve"> </w:t>
      </w:r>
    </w:p>
    <w:p w14:paraId="3ACB073B" w14:textId="1B080F4D" w:rsidR="003B6814" w:rsidRPr="005D4CFB" w:rsidRDefault="003B6814" w:rsidP="003B6814">
      <w:pPr>
        <w:spacing w:before="120"/>
      </w:pPr>
      <w:r w:rsidRPr="005D4CFB">
        <w:t xml:space="preserve">For example, if a project involves algorithm performance testing, this section </w:t>
      </w:r>
      <w:r w:rsidR="0069019C">
        <w:t>should</w:t>
      </w:r>
      <w:r w:rsidRPr="005D4CFB">
        <w:t xml:space="preserve"> present execution times, accuracy rates, or memory usage in tables and graphs. If it involves user surveys, it </w:t>
      </w:r>
      <w:r w:rsidR="0069019C">
        <w:t>sh</w:t>
      </w:r>
      <w:r w:rsidRPr="005D4CFB">
        <w:t xml:space="preserve">ould display feedback through summary tables or bar charts. Screenshots of </w:t>
      </w:r>
      <w:r w:rsidR="0069019C">
        <w:t>the prototype</w:t>
      </w:r>
      <w:r w:rsidRPr="005D4CFB">
        <w:t xml:space="preserve"> functionality may also be </w:t>
      </w:r>
      <w:r w:rsidRPr="005D4CFB">
        <w:lastRenderedPageBreak/>
        <w:t xml:space="preserve">included. However, at this stage, there is no deep discussion on </w:t>
      </w:r>
      <w:r w:rsidRPr="005D4CFB">
        <w:rPr>
          <w:i/>
          <w:iCs/>
        </w:rPr>
        <w:t>why</w:t>
      </w:r>
      <w:r w:rsidRPr="005D4CFB">
        <w:t xml:space="preserve"> certain results occurred or how they compare to expectations</w:t>
      </w:r>
      <w:r w:rsidR="007C4F27">
        <w:t>. T</w:t>
      </w:r>
      <w:r w:rsidRPr="005D4CFB">
        <w:t>his is reserved for the evaluation section.</w:t>
      </w:r>
    </w:p>
    <w:p w14:paraId="01B0209B" w14:textId="773951C6" w:rsidR="00641628" w:rsidRDefault="005D4CFB" w:rsidP="00641628">
      <w:pPr>
        <w:spacing w:before="120"/>
      </w:pPr>
      <w:r>
        <w:t>C</w:t>
      </w:r>
      <w:r w:rsidR="00641628">
        <w:t xml:space="preserve">ore </w:t>
      </w:r>
      <w:r>
        <w:t>to</w:t>
      </w:r>
      <w:r w:rsidR="00641628">
        <w:t xml:space="preserve"> this </w:t>
      </w:r>
      <w:r>
        <w:t>section</w:t>
      </w:r>
      <w:r w:rsidR="00641628">
        <w:t xml:space="preserve"> </w:t>
      </w:r>
      <w:r w:rsidR="0069019C">
        <w:t xml:space="preserve">is the </w:t>
      </w:r>
      <w:r w:rsidR="00641628">
        <w:t>focus on the presentation of data</w:t>
      </w:r>
      <w:r w:rsidR="0069019C">
        <w:t xml:space="preserve"> and raw results</w:t>
      </w:r>
      <w:r w:rsidR="00641628">
        <w:t>. To enhance clarity, tables, charts, and graph</w:t>
      </w:r>
      <w:r>
        <w:t xml:space="preserve"> plot</w:t>
      </w:r>
      <w:r w:rsidR="00641628">
        <w:t xml:space="preserve">s </w:t>
      </w:r>
      <w:r>
        <w:t>should</w:t>
      </w:r>
      <w:r w:rsidR="00641628">
        <w:t xml:space="preserve"> be used to visually represent key findings, while screenshots can illustrate important aspects of the </w:t>
      </w:r>
      <w:r>
        <w:t>prototype</w:t>
      </w:r>
      <w:r w:rsidR="00641628">
        <w:t xml:space="preserve">’s functionality or user interface. The results </w:t>
      </w:r>
      <w:r>
        <w:t>should be</w:t>
      </w:r>
      <w:r w:rsidR="00641628">
        <w:t xml:space="preserve"> structured in a logical sequence, following the approach taken in the methodology, making it easy for </w:t>
      </w:r>
      <w:r>
        <w:t xml:space="preserve">the </w:t>
      </w:r>
      <w:r w:rsidR="00641628">
        <w:t>reader to follow the progression of the findings.</w:t>
      </w:r>
    </w:p>
    <w:p w14:paraId="5BDA27BC" w14:textId="332B4915" w:rsidR="00C10600" w:rsidRDefault="00C10600" w:rsidP="00C10600">
      <w:pPr>
        <w:pStyle w:val="Heading3"/>
      </w:pPr>
      <w:r>
        <w:t xml:space="preserve">A key section relevant to </w:t>
      </w:r>
      <w:r w:rsidR="00D02CED">
        <w:t>results</w:t>
      </w:r>
    </w:p>
    <w:p w14:paraId="5B332CA4" w14:textId="1760FC3D" w:rsidR="00C10600" w:rsidRDefault="00C10600" w:rsidP="00C10600">
      <w:pPr>
        <w:pStyle w:val="Heading3"/>
      </w:pPr>
      <w:r>
        <w:t xml:space="preserve">Another key section relevant to </w:t>
      </w:r>
      <w:r w:rsidR="00D02CED">
        <w:t>results</w:t>
      </w:r>
      <w:r>
        <w:t xml:space="preserve"> </w:t>
      </w:r>
    </w:p>
    <w:p w14:paraId="55446525" w14:textId="079CBF4B" w:rsidR="00C10600" w:rsidRDefault="00D02CED" w:rsidP="00C10600">
      <w:pPr>
        <w:pStyle w:val="Heading3"/>
      </w:pPr>
      <w:r>
        <w:t>More</w:t>
      </w:r>
      <w:r w:rsidR="00C10600">
        <w:t xml:space="preserve"> key section</w:t>
      </w:r>
      <w:r>
        <w:t>s</w:t>
      </w:r>
      <w:r w:rsidR="00C10600">
        <w:t xml:space="preserve"> relevant to </w:t>
      </w:r>
      <w:r>
        <w:t>results</w:t>
      </w:r>
    </w:p>
    <w:p w14:paraId="3BE926EA" w14:textId="77777777" w:rsidR="00C10600" w:rsidRDefault="00C10600" w:rsidP="00C10600">
      <w:r>
        <w:t>etc., etc.</w:t>
      </w:r>
    </w:p>
    <w:p w14:paraId="0D58DD1C" w14:textId="1135F852" w:rsidR="004E44C6" w:rsidRDefault="004E44C6" w:rsidP="004E44C6">
      <w:pPr>
        <w:pStyle w:val="Heading3"/>
      </w:pPr>
      <w:r>
        <w:t>Conclusion</w:t>
      </w:r>
    </w:p>
    <w:p w14:paraId="70F26014" w14:textId="1043A564" w:rsidR="004E44C6" w:rsidRPr="00BC3811" w:rsidRDefault="004E44C6" w:rsidP="004E44C6">
      <w:pPr>
        <w:spacing w:before="120"/>
      </w:pPr>
      <w:r w:rsidRPr="004E44C6">
        <w:t xml:space="preserve">Conclude </w:t>
      </w:r>
      <w:r>
        <w:t>the section</w:t>
      </w:r>
      <w:r w:rsidRPr="004E44C6">
        <w:t xml:space="preserve"> by summari</w:t>
      </w:r>
      <w:r>
        <w:t>s</w:t>
      </w:r>
      <w:r w:rsidRPr="004E44C6">
        <w:t xml:space="preserve">ing </w:t>
      </w:r>
      <w:r w:rsidR="0069019C">
        <w:t>the key findings, reinforcing the most significant outcomes and their implications. It serves as a bridge to the discussion or conclusion chapter, where these results will be further interpreted in relation to the broader context of the research. This structured approach ensures that the results section remains focused, objective, and informative, laying the grounds for deeper analysis in the evaluation section.</w:t>
      </w:r>
    </w:p>
    <w:p w14:paraId="217EFA7F" w14:textId="143AC401" w:rsidR="004F0341" w:rsidRDefault="004F0341" w:rsidP="004F0341">
      <w:pPr>
        <w:pStyle w:val="Heading2"/>
      </w:pPr>
      <w:bookmarkStart w:id="87" w:name="_Toc194592528"/>
      <w:r>
        <w:t>Evaluation</w:t>
      </w:r>
      <w:bookmarkEnd w:id="87"/>
      <w:r>
        <w:t xml:space="preserve"> </w:t>
      </w:r>
    </w:p>
    <w:p w14:paraId="3F36DE6C" w14:textId="5988136B" w:rsidR="0005311E" w:rsidRDefault="0069019C" w:rsidP="0069019C">
      <w:pPr>
        <w:spacing w:before="120"/>
      </w:pPr>
      <w:r>
        <w:t xml:space="preserve">Following the presentation of </w:t>
      </w:r>
      <w:r w:rsidR="001C7412">
        <w:t>the raw results</w:t>
      </w:r>
      <w:r>
        <w:t>, th</w:t>
      </w:r>
      <w:r w:rsidR="001C7412">
        <w:t>is</w:t>
      </w:r>
      <w:r>
        <w:t xml:space="preserve"> </w:t>
      </w:r>
      <w:r w:rsidR="001C7412">
        <w:t>section should expand with a detailed</w:t>
      </w:r>
      <w:r w:rsidR="0005311E">
        <w:t>, critical</w:t>
      </w:r>
      <w:r w:rsidR="001C7412">
        <w:t xml:space="preserve"> </w:t>
      </w:r>
      <w:r>
        <w:t>analysis</w:t>
      </w:r>
      <w:r w:rsidR="001C7412">
        <w:t xml:space="preserve"> and evaluation</w:t>
      </w:r>
      <w:r>
        <w:t xml:space="preserve"> of th</w:t>
      </w:r>
      <w:r w:rsidR="001C7412">
        <w:t>os</w:t>
      </w:r>
      <w:r>
        <w:t>e results</w:t>
      </w:r>
      <w:r w:rsidR="0005311E">
        <w:t xml:space="preserve"> to </w:t>
      </w:r>
      <w:r w:rsidR="0005311E" w:rsidRPr="0005311E">
        <w:t>validate the significance of the outcomes</w:t>
      </w:r>
      <w:r>
        <w:t>.</w:t>
      </w:r>
      <w:r w:rsidR="00014B0E">
        <w:t xml:space="preserve"> Report on the insights gained</w:t>
      </w:r>
      <w:r w:rsidR="00906104">
        <w:t xml:space="preserve"> and position them in the wider problem domain context.</w:t>
      </w:r>
      <w:r>
        <w:t xml:space="preserve"> </w:t>
      </w:r>
      <w:r w:rsidR="00014B0E">
        <w:t>You</w:t>
      </w:r>
      <w:r>
        <w:t xml:space="preserve"> </w:t>
      </w:r>
      <w:r w:rsidR="001C7412">
        <w:t xml:space="preserve">should also </w:t>
      </w:r>
      <w:r>
        <w:t xml:space="preserve">examine how the outcomes align with the initial expectations and whether the objectives of the project were met. Where relevant, comparisons </w:t>
      </w:r>
      <w:r w:rsidR="001C7412">
        <w:t>should be</w:t>
      </w:r>
      <w:r>
        <w:t xml:space="preserve"> drawn between the results </w:t>
      </w:r>
      <w:r w:rsidR="001C7412">
        <w:t>achieved in this</w:t>
      </w:r>
      <w:r>
        <w:t xml:space="preserve"> project and similar existing </w:t>
      </w:r>
      <w:r w:rsidR="001C7412">
        <w:t>work/</w:t>
      </w:r>
      <w:r>
        <w:t xml:space="preserve">approaches in the </w:t>
      </w:r>
      <w:r w:rsidR="001C7412">
        <w:t>problem domain</w:t>
      </w:r>
      <w:r>
        <w:t xml:space="preserve">, highlighting improvements, similarities, or </w:t>
      </w:r>
      <w:r w:rsidR="0005311E">
        <w:t>differences</w:t>
      </w:r>
      <w:r>
        <w:t xml:space="preserve">. Any anomalies or unexpected </w:t>
      </w:r>
      <w:r w:rsidR="0005311E">
        <w:t>results should be</w:t>
      </w:r>
      <w:r>
        <w:t xml:space="preserve"> acknowledged, along with possible explanations. </w:t>
      </w:r>
      <w:r w:rsidR="0005311E">
        <w:t>The evaluation should use well-justified evaluation metrics and criteria</w:t>
      </w:r>
      <w:r>
        <w:t xml:space="preserve">. In cases where benchmarking is relevant, comparisons with </w:t>
      </w:r>
      <w:r w:rsidR="0005311E">
        <w:t xml:space="preserve">similar solutions </w:t>
      </w:r>
      <w:r>
        <w:t xml:space="preserve">or </w:t>
      </w:r>
      <w:r w:rsidR="0005311E">
        <w:t xml:space="preserve">current standards would </w:t>
      </w:r>
      <w:r>
        <w:t>further contextuali</w:t>
      </w:r>
      <w:r w:rsidR="0005311E">
        <w:t>s</w:t>
      </w:r>
      <w:r>
        <w:t>e the results.</w:t>
      </w:r>
      <w:r w:rsidR="0005311E">
        <w:t xml:space="preserve"> </w:t>
      </w:r>
    </w:p>
    <w:p w14:paraId="51026372" w14:textId="78CB6217" w:rsidR="0069019C" w:rsidRDefault="0005311E" w:rsidP="0069019C">
      <w:pPr>
        <w:spacing w:before="120"/>
      </w:pPr>
      <w:r>
        <w:t>Any limitations encountered, such as constraints in data collection, testing/simulation environments, or computational resources, should be acknowledged to provide a balanced perspective on the results. Additionally, any unexpected findings that emerge should be examined and accompanied by an exposition suggesting possible reasons for them.</w:t>
      </w:r>
    </w:p>
    <w:p w14:paraId="63ADE281" w14:textId="46AFE486" w:rsidR="0069019C" w:rsidRDefault="0069019C" w:rsidP="0069019C">
      <w:pPr>
        <w:spacing w:before="120"/>
      </w:pPr>
      <w:r>
        <w:lastRenderedPageBreak/>
        <w:t xml:space="preserve">For projects incorporating user feedback or qualitative assessments, this </w:t>
      </w:r>
      <w:r w:rsidR="00906104">
        <w:t>section</w:t>
      </w:r>
      <w:r>
        <w:t xml:space="preserve"> </w:t>
      </w:r>
      <w:r w:rsidR="00906104">
        <w:t xml:space="preserve">should </w:t>
      </w:r>
      <w:r>
        <w:t xml:space="preserve">also include an evaluation of user responses, detailing aspects such as usability, efficiency, and overall satisfaction. Patterns in qualitative data </w:t>
      </w:r>
      <w:r w:rsidR="00906104">
        <w:t>should be</w:t>
      </w:r>
      <w:r>
        <w:t xml:space="preserve"> highlighted, and recurring themes in user feedback discussed. </w:t>
      </w:r>
      <w:r w:rsidR="00B04F6A">
        <w:t>For such project, where you were not able to evaluate with real users, define stereotypical personas and use the characteristics set out for these in your evaluation here.</w:t>
      </w:r>
    </w:p>
    <w:p w14:paraId="3AD3C16C" w14:textId="411F8A39" w:rsidR="00906104" w:rsidRDefault="00906104" w:rsidP="00906104">
      <w:pPr>
        <w:spacing w:before="120"/>
      </w:pPr>
      <w:r>
        <w:t xml:space="preserve">This section is </w:t>
      </w:r>
      <w:r w:rsidR="00885216">
        <w:t>different</w:t>
      </w:r>
      <w:r>
        <w:t xml:space="preserve"> from the results section, focusing on critically assessing your work compared to existing work/solution and the original aim and objectives of your project. Discuss the extent to which your initial objectives have been achieved, providing a clear rationale for any changes that occurred during the project. Compare the advantages and disadvantages of your </w:t>
      </w:r>
      <w:r w:rsidR="002E737B">
        <w:t>work/solution/</w:t>
      </w:r>
      <w:r>
        <w:t xml:space="preserve">approach with those of similar </w:t>
      </w:r>
      <w:r w:rsidR="00474B45">
        <w:t>work and</w:t>
      </w:r>
      <w:r>
        <w:t xml:space="preserve"> explain how the scope of your project differs from related efforts.</w:t>
      </w:r>
    </w:p>
    <w:p w14:paraId="23CDBCF2" w14:textId="13EABF85" w:rsidR="00906104" w:rsidRDefault="00906104" w:rsidP="00906104">
      <w:pPr>
        <w:spacing w:before="120"/>
      </w:pPr>
      <w:r>
        <w:t>Examiners expect your report to demonstrate your ability to think critically, which includes reflecting on your work and evaluating its significance. By offering a thoughtful and objective evaluation, this section highlights the depth of your understanding and the impact of your work</w:t>
      </w:r>
    </w:p>
    <w:p w14:paraId="33FEB91D" w14:textId="77777777" w:rsidR="00BC3811" w:rsidRDefault="00BC3811" w:rsidP="00BC3811">
      <w:pPr>
        <w:pStyle w:val="Heading3"/>
      </w:pPr>
      <w:r>
        <w:t>Evaluation Criteria/Metrics</w:t>
      </w:r>
    </w:p>
    <w:p w14:paraId="53C40A36" w14:textId="553D8406" w:rsidR="0080389B" w:rsidRDefault="00BC3811" w:rsidP="00BC3811">
      <w:pPr>
        <w:pStyle w:val="Heading3"/>
      </w:pPr>
      <w:r>
        <w:t>A key</w:t>
      </w:r>
      <w:r w:rsidR="0080389B">
        <w:t xml:space="preserve"> section relevant to </w:t>
      </w:r>
      <w:r w:rsidR="004F0341">
        <w:t>evaluation</w:t>
      </w:r>
      <w:r w:rsidR="0080389B">
        <w:t xml:space="preserve"> </w:t>
      </w:r>
    </w:p>
    <w:p w14:paraId="2A0B2006" w14:textId="21A253D8" w:rsidR="00C10600" w:rsidRDefault="00C10600" w:rsidP="00C10600">
      <w:pPr>
        <w:pStyle w:val="Heading3"/>
      </w:pPr>
      <w:r>
        <w:t xml:space="preserve">Another key section relevant to evaluation </w:t>
      </w:r>
    </w:p>
    <w:p w14:paraId="6726B65D" w14:textId="7625A8C8" w:rsidR="00BC3811" w:rsidRPr="00BC3811" w:rsidRDefault="00C10600" w:rsidP="00BC3811">
      <w:r>
        <w:t>etc., etc.</w:t>
      </w:r>
    </w:p>
    <w:p w14:paraId="142FDF14" w14:textId="5A4E1EDE" w:rsidR="004F0341" w:rsidRDefault="004F0341" w:rsidP="004F0341">
      <w:pPr>
        <w:pStyle w:val="Heading2"/>
      </w:pPr>
      <w:bookmarkStart w:id="88" w:name="_Toc194592529"/>
      <w:r>
        <w:t>Conclusion</w:t>
      </w:r>
      <w:bookmarkEnd w:id="88"/>
      <w:r>
        <w:t xml:space="preserve"> </w:t>
      </w:r>
    </w:p>
    <w:p w14:paraId="7359D5FD" w14:textId="58C9FB43" w:rsidR="00885216" w:rsidRDefault="00885216" w:rsidP="00B20D69">
      <w:pPr>
        <w:spacing w:before="120"/>
      </w:pPr>
      <w:r>
        <w:t xml:space="preserve">Summarise the overall outcomes of your project and the results you achieved. Take a critical perspective </w:t>
      </w:r>
      <w:r w:rsidRPr="00885216">
        <w:t>considering whether they align with your initial expectations</w:t>
      </w:r>
      <w:r>
        <w:t xml:space="preserve"> and reinforce the insights gained from the evaluation. </w:t>
      </w:r>
      <w:r w:rsidR="00B04F6A" w:rsidRPr="00885216">
        <w:t xml:space="preserve">If </w:t>
      </w:r>
      <w:r w:rsidR="00B04F6A">
        <w:t>you have produced unexpected results</w:t>
      </w:r>
      <w:r w:rsidR="00B04F6A" w:rsidRPr="00885216">
        <w:t>, explore potential reasons for these discrepancies.</w:t>
      </w:r>
    </w:p>
    <w:p w14:paraId="02293EB2" w14:textId="77777777" w:rsidR="00B20D69" w:rsidRPr="00593227" w:rsidRDefault="00B20D69" w:rsidP="00B20D69">
      <w:pPr>
        <w:spacing w:before="120"/>
      </w:pPr>
      <w:r w:rsidRPr="009A76E1">
        <w:t>Conclude the section with a final statement that connects this chapter to the next</w:t>
      </w:r>
      <w:r>
        <w:t xml:space="preserve">. </w:t>
      </w:r>
      <w:r w:rsidRPr="002B3947">
        <w:t>Ensure the conclusion transitions smoothly to the next chapter, maintaining the logical</w:t>
      </w:r>
      <w:r>
        <w:t>, cohesive, coherent</w:t>
      </w:r>
      <w:r w:rsidRPr="002B3947">
        <w:t xml:space="preserve"> flow of the report</w:t>
      </w:r>
      <w:r>
        <w:t>.</w:t>
      </w:r>
    </w:p>
    <w:p w14:paraId="5AA4BFE1" w14:textId="77777777" w:rsidR="00B20D69" w:rsidRPr="00593227" w:rsidRDefault="00B20D69" w:rsidP="00B20D69">
      <w:pPr>
        <w:spacing w:before="120"/>
      </w:pPr>
    </w:p>
    <w:p w14:paraId="0101ECEF" w14:textId="77777777" w:rsidR="00F643DC" w:rsidRDefault="00F643DC">
      <w:pPr>
        <w:spacing w:line="240" w:lineRule="auto"/>
        <w:jc w:val="left"/>
        <w:rPr>
          <w:b/>
          <w:smallCaps/>
          <w:kern w:val="28"/>
          <w:sz w:val="36"/>
        </w:rPr>
      </w:pPr>
      <w:r>
        <w:br w:type="page"/>
      </w:r>
    </w:p>
    <w:p w14:paraId="41EB373C" w14:textId="77777777" w:rsidR="00F643DC" w:rsidRDefault="00F643DC" w:rsidP="00F643DC">
      <w:pPr>
        <w:pStyle w:val="Heading1"/>
        <w:jc w:val="both"/>
      </w:pPr>
      <w:bookmarkStart w:id="89" w:name="_Toc194592530"/>
      <w:r w:rsidRPr="00A42B28">
        <w:lastRenderedPageBreak/>
        <w:t>L</w:t>
      </w:r>
      <w:r>
        <w:t>egal, Social, Ethical and Professional Issues</w:t>
      </w:r>
      <w:bookmarkEnd w:id="89"/>
    </w:p>
    <w:p w14:paraId="75E93599" w14:textId="65D92E16" w:rsidR="00650677" w:rsidRDefault="00650677" w:rsidP="00650677">
      <w:pPr>
        <w:spacing w:before="120"/>
      </w:pPr>
      <w:r>
        <w:t>These areas often overlap. While you are not expected to be a legal expert, you should demonstrate an understanding of the potential impact of these areas on your project and prototype development.</w:t>
      </w:r>
      <w:r w:rsidR="002E1E22" w:rsidRPr="002E1E22">
        <w:t xml:space="preserve"> </w:t>
      </w:r>
      <w:r w:rsidR="002E1E22">
        <w:t>It is generally not a good idea to decompose this chapter into subsections labelled as "Legal", "Social", and so on, as these aspects are closely related.</w:t>
      </w:r>
    </w:p>
    <w:p w14:paraId="0EBA1457" w14:textId="3706E969" w:rsidR="00650677" w:rsidRDefault="00650677" w:rsidP="00650677">
      <w:pPr>
        <w:spacing w:before="120"/>
      </w:pPr>
      <w:r>
        <w:t xml:space="preserve">Examples of </w:t>
      </w:r>
      <w:proofErr w:type="spellStart"/>
      <w:r>
        <w:t>LSEPi</w:t>
      </w:r>
      <w:proofErr w:type="spellEnd"/>
      <w:r>
        <w:t xml:space="preserve"> considerations include: the Data Protection Act, research ethics, adherence to accepted standards, and alignment with BCS professional (and other professional body) benchmarks, potential user reactions to your product/prototype, copyright compliance, security, accessibility, issues of offensiveness, etc.</w:t>
      </w:r>
    </w:p>
    <w:p w14:paraId="1903A02E" w14:textId="590EB94A" w:rsidR="00F643DC" w:rsidRDefault="00650677" w:rsidP="00650677">
      <w:pPr>
        <w:spacing w:before="120"/>
      </w:pPr>
      <w:r>
        <w:t>If your product/prototype were to be deployed commercially, what challenges may arise and what factors need to be considered? These could include factors such as costs (both financial and time-related), ownership of assets and data, ongoing maintenance, scalability, and more.</w:t>
      </w:r>
    </w:p>
    <w:p w14:paraId="23509FE5" w14:textId="7E562854" w:rsidR="00365471" w:rsidRDefault="00365471" w:rsidP="00365471">
      <w:pPr>
        <w:spacing w:before="120"/>
      </w:pPr>
      <w:r>
        <w:t xml:space="preserve">You may find it helpful to include a list of all applicable laws you considered and why. Where appropriate, you may mention those you have excluded, with reasons why they do not apply. </w:t>
      </w:r>
    </w:p>
    <w:p w14:paraId="0D056717" w14:textId="77777777" w:rsidR="00365471" w:rsidRPr="00F379AD" w:rsidRDefault="00365471" w:rsidP="00650677">
      <w:pPr>
        <w:spacing w:before="120"/>
      </w:pPr>
    </w:p>
    <w:p w14:paraId="6E617909" w14:textId="5CD5B132" w:rsidR="00593227" w:rsidRDefault="00F643DC" w:rsidP="00F643DC">
      <w:pPr>
        <w:pStyle w:val="Heading1"/>
      </w:pPr>
      <w:r>
        <w:br w:type="page"/>
      </w:r>
      <w:bookmarkStart w:id="90" w:name="_Toc174261948"/>
      <w:bookmarkStart w:id="91" w:name="_Toc400960533"/>
      <w:bookmarkStart w:id="92" w:name="_Toc194592531"/>
      <w:r w:rsidR="00593227">
        <w:lastRenderedPageBreak/>
        <w:t>Conclusion</w:t>
      </w:r>
      <w:bookmarkEnd w:id="90"/>
      <w:bookmarkEnd w:id="91"/>
      <w:bookmarkEnd w:id="92"/>
    </w:p>
    <w:p w14:paraId="31BAE7D3" w14:textId="3C149187" w:rsidR="006C2E22" w:rsidRDefault="00DE2671" w:rsidP="006C2E22">
      <w:pPr>
        <w:spacing w:before="120"/>
      </w:pPr>
      <w:r w:rsidRPr="006567CF">
        <w:t xml:space="preserve">The conclusion should provide closure to the report while tying together the work completed, offering a sense of achievement, and leaving the reader with a clear sense </w:t>
      </w:r>
      <w:r>
        <w:t>positioning the work in the wider</w:t>
      </w:r>
      <w:r w:rsidRPr="006567CF">
        <w:t xml:space="preserve"> </w:t>
      </w:r>
      <w:r>
        <w:t>context</w:t>
      </w:r>
      <w:r w:rsidRPr="006567CF">
        <w:t>.</w:t>
      </w:r>
      <w:r>
        <w:t xml:space="preserve"> </w:t>
      </w:r>
      <w:r w:rsidR="006C2E22" w:rsidRPr="006C2E22">
        <w:t>The</w:t>
      </w:r>
      <w:r w:rsidR="006C2E22" w:rsidRPr="001B7BE6">
        <w:rPr>
          <w:sz w:val="18"/>
          <w:szCs w:val="18"/>
        </w:rPr>
        <w:t xml:space="preserve"> </w:t>
      </w:r>
      <w:r w:rsidR="006C2E22" w:rsidRPr="006C2E22">
        <w:t>closing</w:t>
      </w:r>
      <w:r w:rsidR="006C2E22" w:rsidRPr="001B7BE6">
        <w:rPr>
          <w:sz w:val="18"/>
          <w:szCs w:val="18"/>
        </w:rPr>
        <w:t xml:space="preserve"> </w:t>
      </w:r>
      <w:r w:rsidR="006C2E22" w:rsidRPr="006C2E22">
        <w:t>chapter</w:t>
      </w:r>
      <w:r w:rsidR="006C2E22" w:rsidRPr="001B7BE6">
        <w:rPr>
          <w:sz w:val="18"/>
          <w:szCs w:val="18"/>
        </w:rPr>
        <w:t xml:space="preserve"> </w:t>
      </w:r>
      <w:r w:rsidR="006C2E22" w:rsidRPr="006C2E22">
        <w:t>commonly</w:t>
      </w:r>
      <w:r w:rsidR="006C2E22" w:rsidRPr="001B7BE6">
        <w:rPr>
          <w:sz w:val="18"/>
          <w:szCs w:val="18"/>
        </w:rPr>
        <w:t xml:space="preserve"> </w:t>
      </w:r>
      <w:r w:rsidR="006C2E22">
        <w:t>includes</w:t>
      </w:r>
      <w:r w:rsidR="006C2E22" w:rsidRPr="001B7BE6">
        <w:rPr>
          <w:sz w:val="18"/>
          <w:szCs w:val="18"/>
        </w:rPr>
        <w:t xml:space="preserve"> </w:t>
      </w:r>
      <w:r w:rsidR="006C2E22" w:rsidRPr="006C2E22">
        <w:t>a</w:t>
      </w:r>
      <w:r w:rsidR="006C2E22" w:rsidRPr="001B7BE6">
        <w:rPr>
          <w:sz w:val="18"/>
          <w:szCs w:val="18"/>
        </w:rPr>
        <w:t xml:space="preserve"> </w:t>
      </w:r>
      <w:r w:rsidR="006C2E22" w:rsidRPr="006C2E22">
        <w:t>summary</w:t>
      </w:r>
      <w:r w:rsidR="00882408">
        <w:t xml:space="preserve"> of the work done</w:t>
      </w:r>
      <w:r w:rsidR="006C2E22" w:rsidRPr="001B7BE6">
        <w:rPr>
          <w:sz w:val="18"/>
          <w:szCs w:val="18"/>
        </w:rPr>
        <w:t xml:space="preserve"> </w:t>
      </w:r>
      <w:r w:rsidR="006C2E22" w:rsidRPr="006C2E22">
        <w:t>and</w:t>
      </w:r>
      <w:r w:rsidR="006C2E22" w:rsidRPr="001B7BE6">
        <w:rPr>
          <w:sz w:val="18"/>
          <w:szCs w:val="18"/>
        </w:rPr>
        <w:t xml:space="preserve"> </w:t>
      </w:r>
      <w:r w:rsidR="006C2E22" w:rsidRPr="006C2E22">
        <w:t>a</w:t>
      </w:r>
      <w:r w:rsidR="006C2E22" w:rsidRPr="001B7BE6">
        <w:rPr>
          <w:sz w:val="18"/>
          <w:szCs w:val="18"/>
        </w:rPr>
        <w:t xml:space="preserve"> </w:t>
      </w:r>
      <w:r w:rsidR="006C2E22" w:rsidRPr="006C2E22">
        <w:t>conclusion</w:t>
      </w:r>
      <w:r w:rsidR="006C2E22" w:rsidRPr="001B7BE6">
        <w:rPr>
          <w:sz w:val="18"/>
          <w:szCs w:val="18"/>
        </w:rPr>
        <w:t xml:space="preserve"> </w:t>
      </w:r>
      <w:r w:rsidR="006C2E22" w:rsidRPr="006C2E22">
        <w:t>together</w:t>
      </w:r>
      <w:r w:rsidR="006C2E22" w:rsidRPr="001B7BE6">
        <w:rPr>
          <w:sz w:val="18"/>
          <w:szCs w:val="18"/>
        </w:rPr>
        <w:t xml:space="preserve"> </w:t>
      </w:r>
      <w:r w:rsidR="006C2E22" w:rsidRPr="006C2E22">
        <w:t>with</w:t>
      </w:r>
      <w:r w:rsidR="006C2E22" w:rsidRPr="001B7BE6">
        <w:rPr>
          <w:sz w:val="18"/>
          <w:szCs w:val="18"/>
        </w:rPr>
        <w:t xml:space="preserve"> </w:t>
      </w:r>
      <w:r w:rsidR="006C2E22" w:rsidRPr="006C2E22">
        <w:t>any</w:t>
      </w:r>
      <w:r w:rsidR="006C2E22" w:rsidRPr="001B7BE6">
        <w:rPr>
          <w:sz w:val="18"/>
          <w:szCs w:val="18"/>
        </w:rPr>
        <w:t xml:space="preserve"> </w:t>
      </w:r>
      <w:r w:rsidR="006C2E22" w:rsidRPr="006C2E22">
        <w:t>recommendations. In summarising, highlight the important stages and outcomes of the project. The conclusions would normally consider and comment critically upon the results of the project</w:t>
      </w:r>
      <w:r w:rsidR="001B7BE6">
        <w:t>. T</w:t>
      </w:r>
      <w:r w:rsidR="006C2E22" w:rsidRPr="006C2E22">
        <w:t xml:space="preserve">his </w:t>
      </w:r>
      <w:r w:rsidR="001B7BE6">
        <w:t>involves</w:t>
      </w:r>
      <w:r w:rsidR="006C2E22" w:rsidRPr="006C2E22">
        <w:t xml:space="preserve"> both the process and the </w:t>
      </w:r>
      <w:r w:rsidR="001B7BE6">
        <w:t>prototype, including</w:t>
      </w:r>
      <w:r w:rsidR="006C2E22" w:rsidRPr="006C2E22">
        <w:t xml:space="preserve"> a consideration of the extent to which the aim of the project </w:t>
      </w:r>
      <w:r w:rsidR="001B7BE6">
        <w:t>has</w:t>
      </w:r>
      <w:r w:rsidR="006C2E22" w:rsidRPr="006C2E22">
        <w:t xml:space="preserve"> been achieved. Finally, recommend ways in which the work could be applied or extended.</w:t>
      </w:r>
      <w:r w:rsidR="001B7BE6">
        <w:t xml:space="preserve"> The intention here is to position your work and achievements in the broader context of the domain </w:t>
      </w:r>
      <w:r w:rsidR="006567CF">
        <w:t>area</w:t>
      </w:r>
      <w:r w:rsidR="001B7BE6">
        <w:t>.</w:t>
      </w:r>
    </w:p>
    <w:p w14:paraId="49A5711F" w14:textId="77777777" w:rsidR="001D675A" w:rsidRDefault="006567CF" w:rsidP="001D675A">
      <w:pPr>
        <w:spacing w:before="120"/>
      </w:pPr>
      <w:r>
        <w:t>This chapter is a</w:t>
      </w:r>
      <w:r w:rsidRPr="006567CF">
        <w:t xml:space="preserve"> final opportunity to summari</w:t>
      </w:r>
      <w:r>
        <w:t>s</w:t>
      </w:r>
      <w:r w:rsidRPr="006567CF">
        <w:t xml:space="preserve">e </w:t>
      </w:r>
      <w:r>
        <w:t xml:space="preserve">the </w:t>
      </w:r>
      <w:r w:rsidR="001D675A">
        <w:t>work and main results,</w:t>
      </w:r>
      <w:r>
        <w:t xml:space="preserve"> </w:t>
      </w:r>
      <w:r w:rsidRPr="006567CF">
        <w:t>reflect on the project’s overall achievements,</w:t>
      </w:r>
      <w:r w:rsidR="001D675A" w:rsidRPr="001D675A">
        <w:t xml:space="preserve"> </w:t>
      </w:r>
      <w:r w:rsidR="001D675A">
        <w:t>reinforce key contributions or insights</w:t>
      </w:r>
      <w:r w:rsidRPr="006567CF">
        <w:t xml:space="preserve"> and suggest potential future work. </w:t>
      </w:r>
    </w:p>
    <w:p w14:paraId="151C06C3" w14:textId="46DF25C1" w:rsidR="006567CF" w:rsidRDefault="001D675A" w:rsidP="001D675A">
      <w:pPr>
        <w:spacing w:before="120"/>
      </w:pPr>
      <w:r w:rsidRPr="006567CF">
        <w:t xml:space="preserve">Begin the by succinctly </w:t>
      </w:r>
      <w:r>
        <w:t>reiterating</w:t>
      </w:r>
      <w:r w:rsidRPr="006567CF">
        <w:t xml:space="preserve"> the main findings and results of your project. Highlight how the objectives and research questions were addressed and whether the project met its intended </w:t>
      </w:r>
      <w:r>
        <w:t>aim and objectives</w:t>
      </w:r>
      <w:r w:rsidRPr="006567CF">
        <w:t>.</w:t>
      </w:r>
      <w:r>
        <w:t xml:space="preserve"> Then r</w:t>
      </w:r>
      <w:r w:rsidR="006567CF" w:rsidRPr="006567CF">
        <w:t xml:space="preserve">eflect on the significance of your work within the context of the broader </w:t>
      </w:r>
      <w:r>
        <w:t>problem domain</w:t>
      </w:r>
      <w:r w:rsidR="006567CF" w:rsidRPr="006567CF">
        <w:t xml:space="preserve">. Discuss how your </w:t>
      </w:r>
      <w:r>
        <w:t>builds on existing work to</w:t>
      </w:r>
      <w:r w:rsidR="006567CF" w:rsidRPr="006567CF">
        <w:t xml:space="preserve"> help solve specific problems</w:t>
      </w:r>
      <w:r>
        <w:t xml:space="preserve"> in that domain</w:t>
      </w:r>
      <w:r w:rsidR="006567CF" w:rsidRPr="006567CF">
        <w:t>. Include a brief recap of any novel methods, technologies, or approaches you applied</w:t>
      </w:r>
      <w:r>
        <w:t>, and insights you have gained in the process.</w:t>
      </w:r>
      <w:r w:rsidR="005C7F9F">
        <w:t xml:space="preserve"> </w:t>
      </w:r>
      <w:r w:rsidR="006567CF" w:rsidRPr="006567CF">
        <w:t>Acknowledge</w:t>
      </w:r>
      <w:r w:rsidR="00751CA2">
        <w:t xml:space="preserve"> or reiterate</w:t>
      </w:r>
      <w:r w:rsidR="006567CF" w:rsidRPr="006567CF">
        <w:t xml:space="preserve"> any limitations or challenges encountered during the project, whether technical, theoretical, or logistical. Discuss how these limitations affected the results or scope of the project and provide any insights gained from </w:t>
      </w:r>
      <w:r w:rsidR="00DE2671">
        <w:t xml:space="preserve">how to overcome them. </w:t>
      </w:r>
    </w:p>
    <w:p w14:paraId="46335752" w14:textId="79AE48AA" w:rsidR="006567CF" w:rsidRPr="006567CF" w:rsidRDefault="00DE2671" w:rsidP="00DE2671">
      <w:pPr>
        <w:spacing w:before="120"/>
      </w:pPr>
      <w:r>
        <w:t xml:space="preserve">Lastly, </w:t>
      </w:r>
      <w:r>
        <w:rPr>
          <w:b/>
          <w:bCs/>
        </w:rPr>
        <w:t>s</w:t>
      </w:r>
      <w:r w:rsidR="006567CF" w:rsidRPr="006567CF">
        <w:t xml:space="preserve">uggest areas for future </w:t>
      </w:r>
      <w:r>
        <w:t>work</w:t>
      </w:r>
      <w:r w:rsidR="006567CF" w:rsidRPr="006567CF">
        <w:t xml:space="preserve"> or improvement. This could involve recommendations for enhancing the project, addressing limitations, or applying your findings in different contexts. Highlight any extensions or modifications that could lead to more robust solutions or open new avenues for investigation.</w:t>
      </w:r>
      <w:r>
        <w:t xml:space="preserve"> </w:t>
      </w:r>
      <w:r w:rsidR="006567CF" w:rsidRPr="006567CF">
        <w:t xml:space="preserve">Conclude with a reflective statement about </w:t>
      </w:r>
      <w:r>
        <w:t>your</w:t>
      </w:r>
      <w:r w:rsidR="006567CF" w:rsidRPr="006567CF">
        <w:t xml:space="preserve"> </w:t>
      </w:r>
      <w:r w:rsidRPr="006567CF">
        <w:t xml:space="preserve">project </w:t>
      </w:r>
      <w:r w:rsidR="006567CF" w:rsidRPr="006567CF">
        <w:t xml:space="preserve">journey, </w:t>
      </w:r>
      <w:r>
        <w:t>your</w:t>
      </w:r>
      <w:r w:rsidR="006567CF" w:rsidRPr="006567CF">
        <w:t xml:space="preserve"> learning, and how it has shaped your understanding of the subject matter. </w:t>
      </w:r>
      <w:r>
        <w:t>Where possible</w:t>
      </w:r>
      <w:r w:rsidR="006567CF" w:rsidRPr="006567CF">
        <w:t>, include any concluding remarks on the broader implications of the work and its potential real-world applications.</w:t>
      </w:r>
    </w:p>
    <w:p w14:paraId="5BEC4E5D" w14:textId="0329588A" w:rsidR="006C2E22" w:rsidRDefault="006C2E22" w:rsidP="00DE2671">
      <w:pPr>
        <w:pStyle w:val="Heading2"/>
        <w:spacing w:before="180" w:after="80"/>
        <w:ind w:left="578" w:hanging="578"/>
      </w:pPr>
      <w:bookmarkStart w:id="93" w:name="_Toc194592532"/>
      <w:r>
        <w:t>A major section summarising the work</w:t>
      </w:r>
      <w:bookmarkEnd w:id="93"/>
    </w:p>
    <w:p w14:paraId="7D8F6878" w14:textId="083225C5" w:rsidR="006C2E22" w:rsidRPr="006C2E22" w:rsidRDefault="006C2E22" w:rsidP="00DE2671">
      <w:pPr>
        <w:pStyle w:val="Heading2"/>
        <w:spacing w:before="180" w:after="80"/>
        <w:ind w:left="578" w:hanging="578"/>
        <w:jc w:val="left"/>
      </w:pPr>
      <w:bookmarkStart w:id="94" w:name="_Toc194592533"/>
      <w:r>
        <w:t xml:space="preserve">Another major section summarising </w:t>
      </w:r>
      <w:r w:rsidR="001B7BE6">
        <w:t xml:space="preserve">the </w:t>
      </w:r>
      <w:r>
        <w:t>overall outcomes</w:t>
      </w:r>
      <w:bookmarkEnd w:id="94"/>
      <w:r w:rsidR="001B7BE6">
        <w:t xml:space="preserve"> </w:t>
      </w:r>
    </w:p>
    <w:p w14:paraId="138736B5" w14:textId="5878D895" w:rsidR="006C2E22" w:rsidRDefault="001B7BE6" w:rsidP="00DE2671">
      <w:pPr>
        <w:pStyle w:val="Heading2"/>
        <w:spacing w:before="180" w:after="80"/>
        <w:ind w:left="578" w:hanging="578"/>
      </w:pPr>
      <w:bookmarkStart w:id="95" w:name="_Toc194592534"/>
      <w:r>
        <w:t>More</w:t>
      </w:r>
      <w:r w:rsidR="006C2E22">
        <w:t xml:space="preserve"> major </w:t>
      </w:r>
      <w:r>
        <w:t>sections</w:t>
      </w:r>
      <w:r w:rsidR="006C2E22">
        <w:t xml:space="preserve"> relevant to the overall conclusion</w:t>
      </w:r>
      <w:bookmarkEnd w:id="95"/>
      <w:r w:rsidR="006C2E22">
        <w:t xml:space="preserve"> </w:t>
      </w:r>
    </w:p>
    <w:p w14:paraId="50D16CB1" w14:textId="4395A91D" w:rsidR="006C2E22" w:rsidRPr="006C2E22" w:rsidRDefault="006C2E22" w:rsidP="006C2E22">
      <w:r>
        <w:t>etc.</w:t>
      </w:r>
      <w:r w:rsidR="00DE2671">
        <w:t xml:space="preserve"> </w:t>
      </w:r>
      <w:r>
        <w:t>etc.</w:t>
      </w:r>
    </w:p>
    <w:p w14:paraId="73CC9196" w14:textId="28BD147E" w:rsidR="006C2E22" w:rsidRDefault="006C2E22" w:rsidP="00DE2671">
      <w:pPr>
        <w:pStyle w:val="Heading2"/>
        <w:spacing w:before="180" w:after="80"/>
        <w:ind w:left="578" w:hanging="578"/>
      </w:pPr>
      <w:r>
        <w:t xml:space="preserve"> </w:t>
      </w:r>
      <w:bookmarkStart w:id="96" w:name="_Toc194592535"/>
      <w:r>
        <w:t>Future Work</w:t>
      </w:r>
      <w:bookmarkEnd w:id="96"/>
    </w:p>
    <w:p w14:paraId="792BC0E8" w14:textId="7C1FBE95" w:rsidR="00AF373D" w:rsidRPr="005C7F9F" w:rsidRDefault="00BE3476" w:rsidP="005C7F9F">
      <w:pPr>
        <w:spacing w:before="80"/>
        <w:jc w:val="center"/>
        <w:rPr>
          <w:b/>
          <w:smallCaps/>
          <w:kern w:val="28"/>
          <w:sz w:val="36"/>
        </w:rPr>
      </w:pPr>
      <w:r w:rsidRPr="00BE3476">
        <w:t xml:space="preserve">Finally, recommend ways in which the work could be </w:t>
      </w:r>
      <w:r w:rsidR="006567CF">
        <w:t xml:space="preserve">improved, </w:t>
      </w:r>
      <w:r w:rsidRPr="00BE3476">
        <w:t>applied or extended.</w:t>
      </w:r>
      <w:r w:rsidR="00AF373D">
        <w:br w:type="page"/>
      </w:r>
      <w:bookmarkStart w:id="97" w:name="_Toc122923499"/>
      <w:bookmarkStart w:id="98" w:name="_Toc122923605"/>
      <w:bookmarkStart w:id="99" w:name="_Toc174261949"/>
      <w:bookmarkStart w:id="100" w:name="_Toc400960534"/>
      <w:r w:rsidR="00C63221" w:rsidRPr="005C7F9F">
        <w:rPr>
          <w:b/>
          <w:smallCaps/>
          <w:kern w:val="28"/>
          <w:sz w:val="36"/>
        </w:rPr>
        <w:lastRenderedPageBreak/>
        <w:t>References</w:t>
      </w:r>
      <w:bookmarkEnd w:id="97"/>
      <w:bookmarkEnd w:id="98"/>
      <w:bookmarkEnd w:id="99"/>
      <w:bookmarkEnd w:id="100"/>
    </w:p>
    <w:p w14:paraId="7BE2A962" w14:textId="37EC5A41" w:rsidR="00D02CED" w:rsidRDefault="00D02CED" w:rsidP="005F529D">
      <w:pPr>
        <w:spacing w:before="120"/>
      </w:pPr>
      <w:r>
        <w:t>Provide</w:t>
      </w:r>
      <w:r w:rsidRPr="00D02CED">
        <w:t xml:space="preserve"> publication details for all the citations in the report. </w:t>
      </w:r>
      <w:r w:rsidR="0037782E">
        <w:t xml:space="preserve">Ensure you use credible scientific resources – for example, IEEE/ACM journals and conference papers. </w:t>
      </w:r>
      <w:r w:rsidR="006D7C9F">
        <w:t>Open-access</w:t>
      </w:r>
      <w:r w:rsidR="0037782E">
        <w:t xml:space="preserve"> journals are acceptable. </w:t>
      </w:r>
      <w:r w:rsidRPr="00D02CED">
        <w:t xml:space="preserve">Internet URLs are allowed </w:t>
      </w:r>
      <w:r w:rsidR="006D7C9F" w:rsidRPr="00D02CED">
        <w:t>and, in some cases,</w:t>
      </w:r>
      <w:r w:rsidRPr="00D02CED">
        <w:t xml:space="preserve"> necessary</w:t>
      </w:r>
      <w:r w:rsidR="0037782E">
        <w:t>. H</w:t>
      </w:r>
      <w:r w:rsidRPr="00D02CED">
        <w:t>owever</w:t>
      </w:r>
      <w:r>
        <w:t>,</w:t>
      </w:r>
      <w:r w:rsidRPr="00D02CED">
        <w:t xml:space="preserve"> </w:t>
      </w:r>
      <w:r w:rsidR="0037782E">
        <w:t>keep this to a minimum and ensure that you are not basing the underpinnings of your work on such sources</w:t>
      </w:r>
      <w:r w:rsidRPr="00D02CED">
        <w:t xml:space="preserve"> </w:t>
      </w:r>
    </w:p>
    <w:p w14:paraId="1E947F51" w14:textId="14256CB8" w:rsidR="005E48BB" w:rsidRDefault="005E48BB" w:rsidP="005F529D">
      <w:pPr>
        <w:spacing w:before="120"/>
      </w:pPr>
      <w:r>
        <w:t xml:space="preserve">References should be </w:t>
      </w:r>
      <w:r w:rsidR="00D02CED">
        <w:t xml:space="preserve">formatted in Harvard style and </w:t>
      </w:r>
      <w:r>
        <w:t>ordered alphabetically by the name of the author (or, if there is more than one, the name of the first author</w:t>
      </w:r>
      <w:r w:rsidR="00D02CED">
        <w:t>)</w:t>
      </w:r>
      <w:r>
        <w:t>. Each reference should state the author’s name and initials, date (in parentheses), title, publisher and place of issue (if known) e.g. Seber G.A.F. (2003), Multivariate Observations, John Wiley, New York.</w:t>
      </w:r>
    </w:p>
    <w:p w14:paraId="48E6085E" w14:textId="6A75988A" w:rsidR="0037782E" w:rsidRDefault="0037782E" w:rsidP="005F529D">
      <w:pPr>
        <w:spacing w:before="120"/>
      </w:pPr>
      <w:r w:rsidRPr="0037782E">
        <w:t>If referencing a journal or a conference proceedings article, include the journal title, volume, issue number, and page numbers. For example: Parnas, D.L. et al. (2001), 'Evaluation of Safety-Critical Software,' Communications of the ACM (CACM), Vol. 33, No. 6, pp. 636–651."</w:t>
      </w:r>
    </w:p>
    <w:p w14:paraId="2869DD73" w14:textId="0D788E57" w:rsidR="004B46D7" w:rsidRDefault="0037782E" w:rsidP="005F529D">
      <w:pPr>
        <w:spacing w:before="120"/>
      </w:pPr>
      <w:r w:rsidRPr="0037782E">
        <w:t xml:space="preserve">When citing internet sources, include the word </w:t>
      </w:r>
      <w:r>
        <w:t>"</w:t>
      </w:r>
      <w:r w:rsidRPr="0037782E">
        <w:t>online</w:t>
      </w:r>
      <w:r>
        <w:t>"</w:t>
      </w:r>
      <w:r w:rsidRPr="0037782E">
        <w:t xml:space="preserve"> in brackets after the title of the work and provide the URL following the name of the publisher. Whenever possible, present the citation in a standard format that includes the publishing body, date, and author(s). Additionally, open URLs to published material may be included for the reader's convenience where such links are available.</w:t>
      </w:r>
    </w:p>
    <w:p w14:paraId="2D19A2E4" w14:textId="77777777" w:rsidR="004B46D7" w:rsidRDefault="004B46D7" w:rsidP="005E48BB"/>
    <w:p w14:paraId="177ABFAE" w14:textId="77777777" w:rsidR="00D02CED" w:rsidRDefault="00D02CED">
      <w:pPr>
        <w:spacing w:line="240" w:lineRule="auto"/>
        <w:jc w:val="left"/>
      </w:pPr>
      <w:r>
        <w:br w:type="page"/>
      </w:r>
    </w:p>
    <w:p w14:paraId="3E3D949F" w14:textId="3917D6F4" w:rsidR="00D02CED" w:rsidRDefault="00D02CED" w:rsidP="00764242">
      <w:r w:rsidRPr="00A42B28">
        <w:rPr>
          <w:b/>
          <w:kern w:val="28"/>
          <w:sz w:val="36"/>
          <w:szCs w:val="36"/>
        </w:rPr>
        <w:lastRenderedPageBreak/>
        <w:t>A</w:t>
      </w:r>
      <w:r w:rsidRPr="00D02CED">
        <w:rPr>
          <w:b/>
          <w:kern w:val="28"/>
          <w:sz w:val="36"/>
          <w:szCs w:val="36"/>
        </w:rPr>
        <w:t>ppendices</w:t>
      </w:r>
      <w:r>
        <w:rPr>
          <w:b/>
          <w:kern w:val="28"/>
          <w:sz w:val="36"/>
          <w:szCs w:val="36"/>
        </w:rPr>
        <w:t xml:space="preserve"> (Guide – delete guide in your final submission)</w:t>
      </w:r>
    </w:p>
    <w:p w14:paraId="113127F8" w14:textId="55B16DA1" w:rsidR="004B1209" w:rsidRDefault="004B1209" w:rsidP="004B1209">
      <w:pPr>
        <w:spacing w:before="120"/>
      </w:pPr>
      <w:r>
        <w:t>This should include detailed and technical documentation such as table</w:t>
      </w:r>
      <w:r w:rsidR="00224A97">
        <w:t>s</w:t>
      </w:r>
      <w:r>
        <w:t xml:space="preserve"> of results, diagrams, </w:t>
      </w:r>
      <w:r w:rsidR="00E659F0">
        <w:t xml:space="preserve">key </w:t>
      </w:r>
      <w:r w:rsidR="00224A97">
        <w:t xml:space="preserve">parts of </w:t>
      </w:r>
      <w:r>
        <w:t xml:space="preserve">program source code, </w:t>
      </w:r>
      <w:r w:rsidR="00224A97">
        <w:t xml:space="preserve">testing documentation, </w:t>
      </w:r>
      <w:r>
        <w:t xml:space="preserve">etc, which are essential parts of the project but not directly a part of the main discussion in the report. All contents of appendices should be exclusively products of </w:t>
      </w:r>
      <w:r w:rsidR="00224A97">
        <w:t>your</w:t>
      </w:r>
      <w:r>
        <w:t xml:space="preserve"> own work</w:t>
      </w:r>
      <w:r w:rsidR="00224A97">
        <w:t xml:space="preserve"> and r</w:t>
      </w:r>
      <w:r w:rsidR="00224A97" w:rsidRPr="00C83531">
        <w:t>eferr</w:t>
      </w:r>
      <w:r w:rsidR="00224A97">
        <w:t>ed</w:t>
      </w:r>
      <w:r w:rsidR="00224A97" w:rsidRPr="00C83531">
        <w:t xml:space="preserve"> as necessary </w:t>
      </w:r>
      <w:r w:rsidR="00224A97">
        <w:t xml:space="preserve">in the main body of the report </w:t>
      </w:r>
      <w:r w:rsidR="00224A97" w:rsidRPr="00C83531">
        <w:t>to provide additional context or in-depth explanations</w:t>
      </w:r>
      <w:r>
        <w:t>.</w:t>
      </w:r>
    </w:p>
    <w:p w14:paraId="6C2EE84E" w14:textId="77777777" w:rsidR="00E659F0" w:rsidRDefault="00E659F0" w:rsidP="004B1209">
      <w:pPr>
        <w:spacing w:before="120"/>
      </w:pPr>
      <w:r>
        <w:t xml:space="preserve">Examples of key code may be provided in an appendix, but generally, code should be uploaded to the Moodle code submission area. Examiners </w:t>
      </w:r>
      <w:r w:rsidRPr="00E659F0">
        <w:t xml:space="preserve">like to see some sample code or </w:t>
      </w:r>
      <w:r>
        <w:t>more detailed</w:t>
      </w:r>
      <w:r w:rsidRPr="00E659F0">
        <w:t xml:space="preserve"> diagrams </w:t>
      </w:r>
      <w:r w:rsidRPr="00266342">
        <w:t xml:space="preserve">and appendices are the sensible places </w:t>
      </w:r>
      <w:r>
        <w:t>unless they are core in which case they should be presented in the main body of the report.</w:t>
      </w:r>
    </w:p>
    <w:p w14:paraId="78152248" w14:textId="02C8CB61" w:rsidR="00224A97" w:rsidRDefault="004B1209" w:rsidP="004B1209">
      <w:pPr>
        <w:spacing w:before="120"/>
      </w:pPr>
      <w:r>
        <w:t xml:space="preserve">Other materials used during the project work (such as </w:t>
      </w:r>
      <w:r w:rsidR="00224A97">
        <w:t xml:space="preserve">information from questionnaires and other primary research responses, focus group </w:t>
      </w:r>
      <w:r>
        <w:t xml:space="preserve">notes, </w:t>
      </w:r>
      <w:r w:rsidR="00224A97">
        <w:t xml:space="preserve">user manuals, </w:t>
      </w:r>
      <w:r>
        <w:t xml:space="preserve">etc), which </w:t>
      </w:r>
      <w:r w:rsidR="00224A97">
        <w:t>are</w:t>
      </w:r>
      <w:r>
        <w:t xml:space="preserve"> necessary to include should</w:t>
      </w:r>
      <w:r w:rsidR="00E659F0">
        <w:t>,</w:t>
      </w:r>
      <w:r>
        <w:t xml:space="preserve"> if possible</w:t>
      </w:r>
      <w:r w:rsidR="00E659F0">
        <w:t>,</w:t>
      </w:r>
      <w:r>
        <w:t xml:space="preserve"> be summari</w:t>
      </w:r>
      <w:r w:rsidR="00224A97">
        <w:t>s</w:t>
      </w:r>
      <w:r>
        <w:t xml:space="preserve">ed before </w:t>
      </w:r>
      <w:r w:rsidR="00224A97">
        <w:t>including</w:t>
      </w:r>
      <w:r>
        <w:t xml:space="preserve"> in the appendix. </w:t>
      </w:r>
      <w:r w:rsidR="00224A97">
        <w:t>You should keep the o</w:t>
      </w:r>
      <w:r>
        <w:t>riginal copies of such material</w:t>
      </w:r>
      <w:r w:rsidR="00224A97">
        <w:t>. You</w:t>
      </w:r>
      <w:r>
        <w:t xml:space="preserve"> may be required to be produced as supporting evidence of their work. </w:t>
      </w:r>
    </w:p>
    <w:p w14:paraId="611D79FF" w14:textId="77777777" w:rsidR="002222CC" w:rsidRDefault="007A2C18" w:rsidP="002222CC">
      <w:pPr>
        <w:spacing w:before="120"/>
      </w:pPr>
      <w:r w:rsidRPr="007A2C18">
        <w:t xml:space="preserve">The </w:t>
      </w:r>
      <w:r>
        <w:t xml:space="preserve">report's </w:t>
      </w:r>
      <w:r w:rsidRPr="007A2C18">
        <w:t>12</w:t>
      </w:r>
      <w:r>
        <w:t>k-</w:t>
      </w:r>
      <w:r w:rsidRPr="007A2C18">
        <w:t xml:space="preserve">word limit excludes content in the appendices. However, the appendices should remain concise, ideally no more than 10-15 pages. They should include </w:t>
      </w:r>
      <w:r w:rsidRPr="00E659F0">
        <w:t xml:space="preserve">content that is essential to maintaining the value of the </w:t>
      </w:r>
      <w:r>
        <w:t>work</w:t>
      </w:r>
      <w:r w:rsidRPr="007A2C18">
        <w:t xml:space="preserve"> or </w:t>
      </w:r>
      <w:r>
        <w:t xml:space="preserve">only </w:t>
      </w:r>
      <w:r w:rsidRPr="007A2C18">
        <w:t xml:space="preserve">tangentially relevant but not </w:t>
      </w:r>
      <w:r w:rsidRPr="00E659F0">
        <w:t>intended to be reviewed in detail by examiners.</w:t>
      </w:r>
      <w:r w:rsidR="002222CC">
        <w:t xml:space="preserve"> </w:t>
      </w:r>
    </w:p>
    <w:p w14:paraId="6165913B" w14:textId="6DB8AEF9" w:rsidR="00B94B18" w:rsidRPr="00B94B18" w:rsidRDefault="002222CC" w:rsidP="002222CC">
      <w:pPr>
        <w:spacing w:before="120"/>
      </w:pPr>
      <w:r>
        <w:t xml:space="preserve">Typical </w:t>
      </w:r>
      <w:r w:rsidRPr="002222CC">
        <w:t xml:space="preserve">content that may be included in the appendices </w:t>
      </w:r>
      <w:r>
        <w:t>includes</w:t>
      </w:r>
      <w:r w:rsidRPr="002222CC">
        <w:t xml:space="preserve">, but </w:t>
      </w:r>
      <w:r>
        <w:t xml:space="preserve">is </w:t>
      </w:r>
      <w:r w:rsidRPr="002222CC">
        <w:t>not limited to, the following:</w:t>
      </w:r>
    </w:p>
    <w:p w14:paraId="1081750E" w14:textId="4038A2B7" w:rsidR="00B94B18" w:rsidRPr="00B94B18" w:rsidRDefault="00D602AF" w:rsidP="0034476A">
      <w:pPr>
        <w:numPr>
          <w:ilvl w:val="0"/>
          <w:numId w:val="68"/>
        </w:numPr>
        <w:tabs>
          <w:tab w:val="clear" w:pos="720"/>
        </w:tabs>
        <w:spacing w:before="120"/>
        <w:ind w:left="284" w:hanging="284"/>
      </w:pPr>
      <w:r w:rsidRPr="0034476A">
        <w:t>Project proposal</w:t>
      </w:r>
      <w:r w:rsidR="0034476A">
        <w:t>.</w:t>
      </w:r>
      <w:r w:rsidR="00B94B18" w:rsidRPr="00B94B18">
        <w:t xml:space="preserve"> </w:t>
      </w:r>
      <w:r>
        <w:t>The first appendix MUST include your final project proposal and project plan, along with any changes that were made during your project</w:t>
      </w:r>
      <w:r w:rsidR="00B94B18" w:rsidRPr="00B94B18">
        <w:t>.</w:t>
      </w:r>
    </w:p>
    <w:p w14:paraId="51744DC9" w14:textId="5CA91DB9" w:rsidR="00B94B18" w:rsidRDefault="00B94B18" w:rsidP="0034476A">
      <w:pPr>
        <w:numPr>
          <w:ilvl w:val="0"/>
          <w:numId w:val="68"/>
        </w:numPr>
        <w:tabs>
          <w:tab w:val="clear" w:pos="720"/>
        </w:tabs>
        <w:spacing w:before="120"/>
        <w:ind w:left="284" w:hanging="284"/>
      </w:pPr>
      <w:r w:rsidRPr="00B94B18">
        <w:t>Test</w:t>
      </w:r>
      <w:r w:rsidR="00D602AF" w:rsidRPr="0034476A">
        <w:t>ing</w:t>
      </w:r>
      <w:r w:rsidRPr="00B94B18">
        <w:t xml:space="preserve"> </w:t>
      </w:r>
      <w:r w:rsidR="00D602AF" w:rsidRPr="0034476A">
        <w:t>documentation and test d</w:t>
      </w:r>
      <w:r w:rsidRPr="00B94B18">
        <w:t>ata</w:t>
      </w:r>
      <w:r w:rsidR="0034476A">
        <w:t>.</w:t>
      </w:r>
      <w:r w:rsidRPr="00B94B18">
        <w:t xml:space="preserve"> </w:t>
      </w:r>
      <w:r w:rsidR="00D602AF">
        <w:t xml:space="preserve">Include details of your test plans, the types of tests conducted, the process and the results. The report body should </w:t>
      </w:r>
      <w:r w:rsidR="00D30FB8">
        <w:t xml:space="preserve">refer to this appendix for detail and only </w:t>
      </w:r>
      <w:r w:rsidR="00D602AF">
        <w:t>include s</w:t>
      </w:r>
      <w:r w:rsidRPr="00B94B18">
        <w:t xml:space="preserve">ummaries of the </w:t>
      </w:r>
      <w:r w:rsidR="00D602AF">
        <w:t xml:space="preserve">testing process and types of </w:t>
      </w:r>
      <w:r w:rsidR="00D30FB8">
        <w:t>tests</w:t>
      </w:r>
      <w:r w:rsidR="00D602AF">
        <w:t xml:space="preserve"> and </w:t>
      </w:r>
      <w:r w:rsidRPr="00B94B18">
        <w:t>test data presented in a clear and human-readable format.</w:t>
      </w:r>
    </w:p>
    <w:p w14:paraId="1176C961" w14:textId="7CDEDCA5" w:rsidR="0034476A" w:rsidRPr="00B94B18" w:rsidRDefault="0034476A" w:rsidP="0034476A">
      <w:pPr>
        <w:numPr>
          <w:ilvl w:val="0"/>
          <w:numId w:val="68"/>
        </w:numPr>
        <w:tabs>
          <w:tab w:val="clear" w:pos="720"/>
        </w:tabs>
        <w:spacing w:before="120"/>
        <w:ind w:left="284" w:hanging="284"/>
      </w:pPr>
      <w:r>
        <w:t>Primary research material and results: The material used for any primary research conducted (such as user or focus group surveys, questionnaires, interview questions, etc.) should be included in an appendix. The appendix should also include the responses gathered. A summary of the results and the insights gained should be presented in the main body of the report,</w:t>
      </w:r>
    </w:p>
    <w:p w14:paraId="75D8FE98" w14:textId="3A158704" w:rsidR="00B94B18" w:rsidRPr="00B94B18" w:rsidRDefault="00B94B18" w:rsidP="0034476A">
      <w:pPr>
        <w:numPr>
          <w:ilvl w:val="0"/>
          <w:numId w:val="68"/>
        </w:numPr>
        <w:tabs>
          <w:tab w:val="clear" w:pos="720"/>
        </w:tabs>
        <w:spacing w:before="120"/>
        <w:ind w:left="284" w:hanging="284"/>
      </w:pPr>
      <w:r w:rsidRPr="00B94B18">
        <w:t xml:space="preserve">Raw </w:t>
      </w:r>
      <w:r w:rsidR="0034476A">
        <w:t>r</w:t>
      </w:r>
      <w:r w:rsidRPr="00B94B18">
        <w:t>esults</w:t>
      </w:r>
      <w:r w:rsidR="0034476A">
        <w:t xml:space="preserve">. </w:t>
      </w:r>
      <w:r w:rsidRPr="00B94B18">
        <w:t xml:space="preserve">Tables containing extensive or difficult-to-read results should not appear in the main report </w:t>
      </w:r>
      <w:r w:rsidR="0034476A">
        <w:t xml:space="preserve">body </w:t>
      </w:r>
      <w:r w:rsidRPr="00B94B18">
        <w:t xml:space="preserve">but may be included in the appendices </w:t>
      </w:r>
      <w:r w:rsidR="0058068C">
        <w:t>for reference and to provide evidence</w:t>
      </w:r>
      <w:r w:rsidRPr="00B94B18">
        <w:t>.</w:t>
      </w:r>
    </w:p>
    <w:p w14:paraId="116C2035" w14:textId="4FBEEB77" w:rsidR="00D02CED" w:rsidRDefault="00B94B18" w:rsidP="00043C3D">
      <w:pPr>
        <w:numPr>
          <w:ilvl w:val="0"/>
          <w:numId w:val="68"/>
        </w:numPr>
        <w:tabs>
          <w:tab w:val="clear" w:pos="720"/>
        </w:tabs>
        <w:spacing w:before="120"/>
        <w:ind w:left="284" w:hanging="284"/>
      </w:pPr>
      <w:r w:rsidRPr="00B94B18">
        <w:t xml:space="preserve">Supplementary </w:t>
      </w:r>
      <w:r w:rsidR="0034476A">
        <w:t>m</w:t>
      </w:r>
      <w:r w:rsidRPr="00B94B18">
        <w:t xml:space="preserve">aterial: Content that is tangentially related to the project, such as </w:t>
      </w:r>
      <w:r w:rsidR="0034476A">
        <w:t>technical details of APIs and open-source libraries used</w:t>
      </w:r>
      <w:r w:rsidRPr="00B94B18">
        <w:t>, may be included in the appendices. Although not required, such material could be relevant in specific cases where it provides additional context.</w:t>
      </w:r>
      <w:r w:rsidR="002222CC">
        <w:t>2</w:t>
      </w:r>
      <w:r w:rsidR="00D02CED">
        <w:br w:type="page"/>
      </w:r>
    </w:p>
    <w:p w14:paraId="4550F309" w14:textId="77777777" w:rsidR="00D02CED" w:rsidRDefault="00D02CED" w:rsidP="00D02CED">
      <w:pPr>
        <w:pStyle w:val="Heading1forappendices"/>
        <w:numPr>
          <w:ilvl w:val="0"/>
          <w:numId w:val="18"/>
        </w:numPr>
        <w:tabs>
          <w:tab w:val="left" w:pos="2552"/>
        </w:tabs>
        <w:ind w:left="0"/>
      </w:pPr>
      <w:bookmarkStart w:id="101" w:name="_Toc194592536"/>
      <w:r w:rsidRPr="00A42B28">
        <w:lastRenderedPageBreak/>
        <w:t>P</w:t>
      </w:r>
      <w:r>
        <w:t>roject Proposal</w:t>
      </w:r>
      <w:bookmarkEnd w:id="101"/>
    </w:p>
    <w:p w14:paraId="4A95DB5C" w14:textId="00D35D27" w:rsidR="0058068C" w:rsidRPr="00D02CED" w:rsidRDefault="0058068C" w:rsidP="0058068C">
      <w:pPr>
        <w:spacing w:before="120"/>
      </w:pPr>
      <w:r w:rsidRPr="0058068C">
        <w:t xml:space="preserve">Include both the final and original versions of your project proposal and project plan. If the original proposal </w:t>
      </w:r>
      <w:r>
        <w:t>changed</w:t>
      </w:r>
      <w:r w:rsidRPr="0058068C">
        <w:t xml:space="preserve">, provide the variations to illustrate how it was adapted. </w:t>
      </w:r>
      <w:r>
        <w:t xml:space="preserve">Refer to the project plan in your evaluation chapter, reflecting </w:t>
      </w:r>
      <w:r w:rsidRPr="0058068C">
        <w:t xml:space="preserve">on how effectively you adhered to your schedule, the reasons behind any changes, and how you adjusted it to achieve the project objectives and meet the deadlines. </w:t>
      </w:r>
    </w:p>
    <w:p w14:paraId="264F82F3" w14:textId="77777777" w:rsidR="0058068C" w:rsidRPr="00663781" w:rsidRDefault="0058068C" w:rsidP="0058068C">
      <w:pPr>
        <w:pStyle w:val="Heading2"/>
        <w:numPr>
          <w:ilvl w:val="1"/>
          <w:numId w:val="55"/>
        </w:numPr>
        <w:tabs>
          <w:tab w:val="num" w:pos="-3602"/>
        </w:tabs>
        <w:ind w:left="567" w:hanging="567"/>
      </w:pPr>
      <w:bookmarkStart w:id="102" w:name="_Toc194592537"/>
      <w:bookmarkStart w:id="103" w:name="_Toc400960536"/>
      <w:r>
        <w:t>Revised</w:t>
      </w:r>
      <w:r w:rsidRPr="0094778D">
        <w:t xml:space="preserve"> </w:t>
      </w:r>
      <w:r>
        <w:t>Proposal/Project Aim (if applicable)</w:t>
      </w:r>
      <w:bookmarkEnd w:id="102"/>
    </w:p>
    <w:p w14:paraId="535F6444" w14:textId="77777777" w:rsidR="0058068C" w:rsidRDefault="0058068C" w:rsidP="0058068C">
      <w:pPr>
        <w:pStyle w:val="Heading2"/>
        <w:numPr>
          <w:ilvl w:val="1"/>
          <w:numId w:val="55"/>
        </w:numPr>
        <w:ind w:left="567" w:hanging="567"/>
      </w:pPr>
      <w:bookmarkStart w:id="104" w:name="_Toc194592538"/>
      <w:r>
        <w:t>Revised Project Plan</w:t>
      </w:r>
      <w:bookmarkEnd w:id="104"/>
    </w:p>
    <w:p w14:paraId="7C1C5403" w14:textId="51BF37AC" w:rsidR="007800E0" w:rsidRPr="00663781" w:rsidRDefault="007800E0" w:rsidP="00447B38">
      <w:pPr>
        <w:pStyle w:val="Heading2"/>
        <w:numPr>
          <w:ilvl w:val="1"/>
          <w:numId w:val="55"/>
        </w:numPr>
        <w:ind w:left="567" w:hanging="567"/>
      </w:pPr>
      <w:bookmarkStart w:id="105" w:name="_Toc194592539"/>
      <w:r w:rsidRPr="0094778D">
        <w:t xml:space="preserve">Original </w:t>
      </w:r>
      <w:bookmarkEnd w:id="103"/>
      <w:r w:rsidR="00AB2E50">
        <w:t>Proposal</w:t>
      </w:r>
      <w:bookmarkEnd w:id="105"/>
    </w:p>
    <w:p w14:paraId="7565F48A" w14:textId="7A095615" w:rsidR="007800E0" w:rsidRDefault="00AB2E50" w:rsidP="00AB2E50">
      <w:pPr>
        <w:pStyle w:val="Heading2"/>
        <w:numPr>
          <w:ilvl w:val="1"/>
          <w:numId w:val="55"/>
        </w:numPr>
        <w:ind w:left="567" w:hanging="567"/>
      </w:pPr>
      <w:bookmarkStart w:id="106" w:name="_Toc194592540"/>
      <w:r>
        <w:t xml:space="preserve">Project </w:t>
      </w:r>
      <w:r w:rsidR="00006D91">
        <w:t>Plan</w:t>
      </w:r>
      <w:bookmarkEnd w:id="106"/>
    </w:p>
    <w:p w14:paraId="59D85EDA" w14:textId="77777777" w:rsidR="00AB2E50" w:rsidRPr="00AB2E50" w:rsidRDefault="00AB2E50" w:rsidP="00AB2E50"/>
    <w:p w14:paraId="6363545B" w14:textId="77777777" w:rsidR="00123038" w:rsidRDefault="00123038" w:rsidP="00764242"/>
    <w:p w14:paraId="62F8A6DE" w14:textId="77777777" w:rsidR="00506728" w:rsidRDefault="00506728" w:rsidP="0062125B"/>
    <w:p w14:paraId="78267E64" w14:textId="27A4CDF8" w:rsidR="00764242" w:rsidRDefault="00D63CF8" w:rsidP="00A37096">
      <w:pPr>
        <w:pStyle w:val="Heading1forappendices"/>
        <w:numPr>
          <w:ilvl w:val="0"/>
          <w:numId w:val="18"/>
        </w:numPr>
        <w:tabs>
          <w:tab w:val="left" w:pos="2552"/>
        </w:tabs>
        <w:ind w:left="0"/>
      </w:pPr>
      <w:r>
        <w:br w:type="page"/>
      </w:r>
      <w:bookmarkStart w:id="107" w:name="_Toc194592541"/>
      <w:proofErr w:type="spellStart"/>
      <w:r w:rsidR="005F529D" w:rsidRPr="00A42B28">
        <w:lastRenderedPageBreak/>
        <w:t>X</w:t>
      </w:r>
      <w:r w:rsidR="005F529D">
        <w:t>xxxx</w:t>
      </w:r>
      <w:proofErr w:type="spellEnd"/>
      <w:r w:rsidR="00447B38">
        <w:t xml:space="preserve"> </w:t>
      </w:r>
      <w:proofErr w:type="spellStart"/>
      <w:r w:rsidR="00447B38">
        <w:t>Yyyyy</w:t>
      </w:r>
      <w:bookmarkEnd w:id="107"/>
      <w:proofErr w:type="spellEnd"/>
    </w:p>
    <w:p w14:paraId="77CBCA2C" w14:textId="17BB0412" w:rsidR="009B7103" w:rsidRDefault="00447B38" w:rsidP="00447B38">
      <w:pPr>
        <w:pStyle w:val="Heading2"/>
        <w:numPr>
          <w:ilvl w:val="1"/>
          <w:numId w:val="59"/>
        </w:numPr>
      </w:pPr>
      <w:bookmarkStart w:id="108" w:name="_Toc194592542"/>
      <w:r>
        <w:t>A major section in Appendix B</w:t>
      </w:r>
      <w:bookmarkEnd w:id="108"/>
    </w:p>
    <w:p w14:paraId="6B11871E" w14:textId="4161E1A7" w:rsidR="00447B38" w:rsidRPr="00447B38" w:rsidRDefault="00447B38" w:rsidP="00447B38">
      <w:pPr>
        <w:pStyle w:val="Heading2"/>
        <w:numPr>
          <w:ilvl w:val="1"/>
          <w:numId w:val="59"/>
        </w:numPr>
      </w:pPr>
      <w:bookmarkStart w:id="109" w:name="_Toc194592543"/>
      <w:r>
        <w:t>Another major section in Appendix B</w:t>
      </w:r>
      <w:bookmarkEnd w:id="109"/>
    </w:p>
    <w:p w14:paraId="64FF0FC3" w14:textId="13974DF0" w:rsidR="00447B38" w:rsidRPr="00447B38" w:rsidRDefault="00447B38" w:rsidP="00447B38">
      <w:pPr>
        <w:pStyle w:val="Heading2"/>
        <w:numPr>
          <w:ilvl w:val="1"/>
          <w:numId w:val="59"/>
        </w:numPr>
      </w:pPr>
      <w:bookmarkStart w:id="110" w:name="_Toc194592544"/>
      <w:r>
        <w:t>More major sections in Appendix B</w:t>
      </w:r>
      <w:bookmarkEnd w:id="110"/>
    </w:p>
    <w:p w14:paraId="3B788A93" w14:textId="77777777" w:rsidR="00006D91" w:rsidRPr="00006D91" w:rsidRDefault="00006D91" w:rsidP="00006D91"/>
    <w:p w14:paraId="2CFB5B72" w14:textId="77777777" w:rsidR="005F529D" w:rsidRPr="005F529D" w:rsidRDefault="005F529D" w:rsidP="005F529D"/>
    <w:sectPr w:rsidR="005F529D" w:rsidRPr="005F529D" w:rsidSect="00541F34">
      <w:headerReference w:type="even" r:id="rId12"/>
      <w:footerReference w:type="default" r:id="rId13"/>
      <w:pgSz w:w="11907" w:h="16840" w:code="9"/>
      <w:pgMar w:top="1411" w:right="1411" w:bottom="567" w:left="1411" w:header="680" w:footer="68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30651" w14:textId="77777777" w:rsidR="003D675D" w:rsidRDefault="003D675D">
      <w:r>
        <w:separator/>
      </w:r>
    </w:p>
    <w:p w14:paraId="6CA63275" w14:textId="77777777" w:rsidR="003D675D" w:rsidRDefault="003D675D"/>
    <w:p w14:paraId="3EEA94F6" w14:textId="77777777" w:rsidR="003D675D" w:rsidRDefault="003D675D"/>
  </w:endnote>
  <w:endnote w:type="continuationSeparator" w:id="0">
    <w:p w14:paraId="5CE90722" w14:textId="77777777" w:rsidR="003D675D" w:rsidRDefault="003D675D">
      <w:r>
        <w:continuationSeparator/>
      </w:r>
    </w:p>
    <w:p w14:paraId="72C3946A" w14:textId="77777777" w:rsidR="003D675D" w:rsidRDefault="003D675D"/>
    <w:p w14:paraId="5421AA61" w14:textId="77777777" w:rsidR="003D675D" w:rsidRDefault="003D675D"/>
  </w:endnote>
  <w:endnote w:type="continuationNotice" w:id="1">
    <w:p w14:paraId="4799146A" w14:textId="77777777" w:rsidR="003D675D" w:rsidRDefault="003D67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417" w14:textId="77777777" w:rsidR="00506728" w:rsidRDefault="00506728" w:rsidP="00E74DF7">
    <w:pPr>
      <w:framePr w:wrap="around" w:vAnchor="text" w:hAnchor="margin" w:xAlign="center" w:y="1"/>
    </w:pPr>
    <w:r>
      <w:fldChar w:fldCharType="begin"/>
    </w:r>
    <w:r>
      <w:instrText xml:space="preserve">PAGE  </w:instrText>
    </w:r>
    <w:r>
      <w:fldChar w:fldCharType="end"/>
    </w:r>
  </w:p>
  <w:p w14:paraId="0A9D2AE2" w14:textId="77777777" w:rsidR="00506728" w:rsidRDefault="005067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8794" w14:textId="77777777" w:rsidR="00506728" w:rsidRDefault="00506728" w:rsidP="009821F2">
    <w:pPr>
      <w:framePr w:wrap="around" w:vAnchor="text" w:hAnchor="page" w:x="10044" w:y="113"/>
    </w:pPr>
    <w:r>
      <w:fldChar w:fldCharType="begin"/>
    </w:r>
    <w:r>
      <w:instrText xml:space="preserve">PAGE  </w:instrText>
    </w:r>
    <w:r>
      <w:fldChar w:fldCharType="separate"/>
    </w:r>
    <w:r w:rsidR="00334A14">
      <w:rPr>
        <w:noProof/>
      </w:rPr>
      <w:t>ii</w:t>
    </w:r>
    <w:r>
      <w:fldChar w:fldCharType="end"/>
    </w:r>
  </w:p>
  <w:p w14:paraId="7C1AF3E1" w14:textId="288F8CD3" w:rsidR="00506728" w:rsidRDefault="009821F2" w:rsidP="009821F2">
    <w:pPr>
      <w:spacing w:before="120"/>
    </w:pPr>
    <w:r>
      <w:rPr>
        <w:noProof/>
      </w:rPr>
      <mc:AlternateContent>
        <mc:Choice Requires="wps">
          <w:drawing>
            <wp:anchor distT="0" distB="0" distL="114300" distR="114300" simplePos="0" relativeHeight="251659264" behindDoc="0" locked="0" layoutInCell="1" allowOverlap="1" wp14:anchorId="261A3A7E" wp14:editId="7CA34C8F">
              <wp:simplePos x="0" y="0"/>
              <wp:positionH relativeFrom="column">
                <wp:posOffset>31962</wp:posOffset>
              </wp:positionH>
              <wp:positionV relativeFrom="paragraph">
                <wp:posOffset>20532</wp:posOffset>
              </wp:positionV>
              <wp:extent cx="5732991" cy="0"/>
              <wp:effectExtent l="0" t="0" r="0" b="0"/>
              <wp:wrapNone/>
              <wp:docPr id="1522011244" name="Straight Connector 1"/>
              <wp:cNvGraphicFramePr/>
              <a:graphic xmlns:a="http://schemas.openxmlformats.org/drawingml/2006/main">
                <a:graphicData uri="http://schemas.microsoft.com/office/word/2010/wordprocessingShape">
                  <wps:wsp>
                    <wps:cNvCnPr/>
                    <wps:spPr>
                      <a:xfrm>
                        <a:off x="0" y="0"/>
                        <a:ext cx="5732991"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5BBB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pt" to="453.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" strokecolor="gray [1629]" strokeweight=".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0A0E" w14:textId="31EC91E3" w:rsidR="00506728" w:rsidRDefault="00CC19BC" w:rsidP="00CC19BC">
    <w:pPr>
      <w:tabs>
        <w:tab w:val="center" w:pos="4550"/>
        <w:tab w:val="left" w:pos="5818"/>
      </w:tabs>
      <w:spacing w:before="120" w:line="240" w:lineRule="auto"/>
      <w:ind w:right="261"/>
      <w:jc w:val="right"/>
      <w:rPr>
        <w:rFonts w:asciiTheme="minorHAnsi" w:hAnsiTheme="minorHAnsi" w:cstheme="minorHAnsi"/>
        <w:color w:val="7F7F7F" w:themeColor="text1" w:themeTint="80"/>
        <w:sz w:val="20"/>
        <w:szCs w:val="20"/>
      </w:rPr>
    </w:pPr>
    <w:r w:rsidRPr="00CC19BC">
      <w:rPr>
        <w:rFonts w:asciiTheme="minorHAnsi" w:hAnsiTheme="minorHAnsi" w:cstheme="minorHAnsi"/>
        <w:noProof/>
        <w:color w:val="7F7F7F" w:themeColor="text1" w:themeTint="80"/>
        <w:sz w:val="20"/>
        <w:szCs w:val="20"/>
      </w:rPr>
      <mc:AlternateContent>
        <mc:Choice Requires="wps">
          <w:drawing>
            <wp:anchor distT="0" distB="0" distL="114300" distR="114300" simplePos="0" relativeHeight="251660288" behindDoc="0" locked="0" layoutInCell="1" allowOverlap="1" wp14:anchorId="5BA58DA0" wp14:editId="40C3E4AA">
              <wp:simplePos x="0" y="0"/>
              <wp:positionH relativeFrom="margin">
                <wp:align>left</wp:align>
              </wp:positionH>
              <wp:positionV relativeFrom="paragraph">
                <wp:posOffset>29194</wp:posOffset>
              </wp:positionV>
              <wp:extent cx="5737559" cy="7061"/>
              <wp:effectExtent l="0" t="0" r="34925" b="31115"/>
              <wp:wrapNone/>
              <wp:docPr id="883913881" name="Straight Connector 2"/>
              <wp:cNvGraphicFramePr/>
              <a:graphic xmlns:a="http://schemas.openxmlformats.org/drawingml/2006/main">
                <a:graphicData uri="http://schemas.microsoft.com/office/word/2010/wordprocessingShape">
                  <wps:wsp>
                    <wps:cNvCnPr/>
                    <wps:spPr>
                      <a:xfrm>
                        <a:off x="0" y="0"/>
                        <a:ext cx="5737559" cy="7061"/>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EE293"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3pt" to="451.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" strokecolor="gray [1629]" strokeweight=".5pt">
              <v:stroke joinstyle="miter"/>
              <w10:wrap anchorx="margin"/>
            </v:line>
          </w:pict>
        </mc:Fallback>
      </mc:AlternateContent>
    </w:r>
    <w:r w:rsidR="00986AF1" w:rsidRPr="00CC19BC">
      <w:rPr>
        <w:rFonts w:asciiTheme="minorHAnsi" w:hAnsiTheme="minorHAnsi" w:cstheme="minorHAnsi"/>
        <w:color w:val="7F7F7F" w:themeColor="text1" w:themeTint="80"/>
        <w:sz w:val="20"/>
        <w:szCs w:val="20"/>
      </w:rPr>
      <w:fldChar w:fldCharType="begin"/>
    </w:r>
    <w:r w:rsidR="00986AF1" w:rsidRPr="00CC19BC">
      <w:rPr>
        <w:rFonts w:asciiTheme="minorHAnsi" w:hAnsiTheme="minorHAnsi" w:cstheme="minorHAnsi"/>
        <w:color w:val="7F7F7F" w:themeColor="text1" w:themeTint="80"/>
        <w:sz w:val="20"/>
        <w:szCs w:val="20"/>
      </w:rPr>
      <w:instrText xml:space="preserve"> PAGE   \* MERGEFORMAT </w:instrText>
    </w:r>
    <w:r w:rsidR="00986AF1" w:rsidRPr="00CC19BC">
      <w:rPr>
        <w:rFonts w:asciiTheme="minorHAnsi" w:hAnsiTheme="minorHAnsi" w:cstheme="minorHAnsi"/>
        <w:color w:val="7F7F7F" w:themeColor="text1" w:themeTint="80"/>
        <w:sz w:val="20"/>
        <w:szCs w:val="20"/>
      </w:rPr>
      <w:fldChar w:fldCharType="separate"/>
    </w:r>
    <w:r w:rsidR="00986AF1" w:rsidRPr="00CC19BC">
      <w:rPr>
        <w:rFonts w:asciiTheme="minorHAnsi" w:hAnsiTheme="minorHAnsi" w:cstheme="minorHAnsi"/>
        <w:noProof/>
        <w:color w:val="7F7F7F" w:themeColor="text1" w:themeTint="80"/>
        <w:sz w:val="20"/>
        <w:szCs w:val="20"/>
      </w:rPr>
      <w:t>1</w:t>
    </w:r>
    <w:r w:rsidR="00986AF1" w:rsidRPr="00CC19BC">
      <w:rPr>
        <w:rFonts w:asciiTheme="minorHAnsi" w:hAnsiTheme="minorHAnsi" w:cstheme="minorHAnsi"/>
        <w:color w:val="7F7F7F" w:themeColor="text1" w:themeTint="80"/>
        <w:sz w:val="20"/>
        <w:szCs w:val="20"/>
      </w:rPr>
      <w:fldChar w:fldCharType="end"/>
    </w:r>
    <w:r w:rsidR="00986AF1" w:rsidRPr="00CC19BC">
      <w:rPr>
        <w:rFonts w:asciiTheme="minorHAnsi" w:hAnsiTheme="minorHAnsi" w:cstheme="minorHAnsi"/>
        <w:color w:val="7F7F7F" w:themeColor="text1" w:themeTint="80"/>
        <w:sz w:val="20"/>
        <w:szCs w:val="20"/>
      </w:rPr>
      <w:t xml:space="preserve"> | </w:t>
    </w:r>
    <w:r w:rsidR="00986AF1" w:rsidRPr="00CC19BC">
      <w:rPr>
        <w:rFonts w:asciiTheme="minorHAnsi" w:hAnsiTheme="minorHAnsi" w:cstheme="minorHAnsi"/>
        <w:color w:val="7F7F7F" w:themeColor="text1" w:themeTint="80"/>
        <w:sz w:val="20"/>
        <w:szCs w:val="20"/>
      </w:rPr>
      <w:fldChar w:fldCharType="begin"/>
    </w:r>
    <w:r w:rsidR="00986AF1" w:rsidRPr="00CC19BC">
      <w:rPr>
        <w:rFonts w:asciiTheme="minorHAnsi" w:hAnsiTheme="minorHAnsi" w:cstheme="minorHAnsi"/>
        <w:color w:val="7F7F7F" w:themeColor="text1" w:themeTint="80"/>
        <w:sz w:val="20"/>
        <w:szCs w:val="20"/>
      </w:rPr>
      <w:instrText xml:space="preserve"> NUMPAGES  \* Arabic  \* MERGEFORMAT </w:instrText>
    </w:r>
    <w:r w:rsidR="00986AF1" w:rsidRPr="00CC19BC">
      <w:rPr>
        <w:rFonts w:asciiTheme="minorHAnsi" w:hAnsiTheme="minorHAnsi" w:cstheme="minorHAnsi"/>
        <w:color w:val="7F7F7F" w:themeColor="text1" w:themeTint="80"/>
        <w:sz w:val="20"/>
        <w:szCs w:val="20"/>
      </w:rPr>
      <w:fldChar w:fldCharType="separate"/>
    </w:r>
    <w:r w:rsidR="00986AF1" w:rsidRPr="00CC19BC">
      <w:rPr>
        <w:rFonts w:asciiTheme="minorHAnsi" w:hAnsiTheme="minorHAnsi" w:cstheme="minorHAnsi"/>
        <w:noProof/>
        <w:color w:val="7F7F7F" w:themeColor="text1" w:themeTint="80"/>
        <w:sz w:val="20"/>
        <w:szCs w:val="20"/>
      </w:rPr>
      <w:t>1</w:t>
    </w:r>
    <w:r w:rsidR="00986AF1" w:rsidRPr="00CC19BC">
      <w:rPr>
        <w:rFonts w:asciiTheme="minorHAnsi" w:hAnsiTheme="minorHAnsi" w:cstheme="minorHAnsi"/>
        <w:color w:val="7F7F7F" w:themeColor="text1" w:themeTint="80"/>
        <w:sz w:val="20"/>
        <w:szCs w:val="20"/>
      </w:rPr>
      <w:fldChar w:fldCharType="end"/>
    </w:r>
  </w:p>
  <w:p w14:paraId="0E7C992F" w14:textId="77777777" w:rsidR="00CC19BC" w:rsidRPr="00CC19BC" w:rsidRDefault="00CC19BC" w:rsidP="00CC19BC">
    <w:pPr>
      <w:tabs>
        <w:tab w:val="center" w:pos="4550"/>
        <w:tab w:val="left" w:pos="5818"/>
      </w:tabs>
      <w:spacing w:line="240" w:lineRule="auto"/>
      <w:ind w:right="261"/>
      <w:jc w:val="right"/>
      <w:rPr>
        <w:rFonts w:asciiTheme="minorHAnsi" w:hAnsiTheme="minorHAnsi" w:cstheme="minorHAnsi"/>
        <w:color w:val="7F7F7F" w:themeColor="text1" w:themeTint="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78D94" w14:textId="77777777" w:rsidR="003D675D" w:rsidRDefault="003D675D">
      <w:r>
        <w:separator/>
      </w:r>
    </w:p>
    <w:p w14:paraId="2BDF1B71" w14:textId="77777777" w:rsidR="003D675D" w:rsidRDefault="003D675D"/>
    <w:p w14:paraId="292C8C21" w14:textId="77777777" w:rsidR="003D675D" w:rsidRDefault="003D675D"/>
  </w:footnote>
  <w:footnote w:type="continuationSeparator" w:id="0">
    <w:p w14:paraId="3BE8320E" w14:textId="77777777" w:rsidR="003D675D" w:rsidRDefault="003D675D">
      <w:r>
        <w:continuationSeparator/>
      </w:r>
    </w:p>
    <w:p w14:paraId="55D52338" w14:textId="77777777" w:rsidR="003D675D" w:rsidRDefault="003D675D"/>
    <w:p w14:paraId="6CB4F6E7" w14:textId="77777777" w:rsidR="003D675D" w:rsidRDefault="003D675D"/>
  </w:footnote>
  <w:footnote w:type="continuationNotice" w:id="1">
    <w:p w14:paraId="0A514557" w14:textId="77777777" w:rsidR="003D675D" w:rsidRDefault="003D67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0068" w14:textId="77777777" w:rsidR="00506728" w:rsidRDefault="00506728"/>
  <w:p w14:paraId="3AC63D7E" w14:textId="77777777" w:rsidR="00506728" w:rsidRDefault="005067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280F658"/>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4EB6D0B"/>
    <w:multiLevelType w:val="multilevel"/>
    <w:tmpl w:val="8110CC64"/>
    <w:lvl w:ilvl="0">
      <w:start w:val="1"/>
      <w:numFmt w:val="decimal"/>
      <w:lvlText w:val="%1"/>
      <w:lvlJc w:val="left"/>
      <w:pPr>
        <w:tabs>
          <w:tab w:val="num" w:pos="432"/>
        </w:tabs>
        <w:ind w:left="432" w:hanging="432"/>
      </w:pPr>
      <w:rPr>
        <w:rFonts w:hint="default"/>
      </w:rPr>
    </w:lvl>
    <w:lvl w:ilvl="1">
      <w:start w:val="1"/>
      <w:numFmt w:val="decimal"/>
      <w:lvlText w:val="b.%2"/>
      <w:lvlJc w:val="left"/>
      <w:pPr>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11F020D"/>
    <w:multiLevelType w:val="multilevel"/>
    <w:tmpl w:val="9860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F754E"/>
    <w:multiLevelType w:val="hybridMultilevel"/>
    <w:tmpl w:val="035C4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0A10B1"/>
    <w:multiLevelType w:val="multilevel"/>
    <w:tmpl w:val="D58E428C"/>
    <w:lvl w:ilvl="0">
      <w:start w:val="1"/>
      <w:numFmt w:val="decimal"/>
      <w:lvlText w:val="%1"/>
      <w:lvlJc w:val="left"/>
      <w:pPr>
        <w:tabs>
          <w:tab w:val="num" w:pos="432"/>
        </w:tabs>
        <w:ind w:left="432" w:hanging="432"/>
      </w:pPr>
      <w:rPr>
        <w:rFonts w:hint="default"/>
      </w:rPr>
    </w:lvl>
    <w:lvl w:ilvl="1">
      <w:start w:val="1"/>
      <w:numFmt w:val="decimal"/>
      <w:lvlText w:val="a.%2"/>
      <w:lvlJc w:val="left"/>
      <w:pPr>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84A173F"/>
    <w:multiLevelType w:val="hybridMultilevel"/>
    <w:tmpl w:val="0532BAC8"/>
    <w:lvl w:ilvl="0" w:tplc="0809000F">
      <w:start w:val="1"/>
      <w:numFmt w:val="decimal"/>
      <w:lvlText w:val="%1."/>
      <w:lvlJc w:val="left"/>
      <w:pPr>
        <w:ind w:left="2061" w:hanging="360"/>
      </w:p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6" w15:restartNumberingAfterBreak="0">
    <w:nsid w:val="195B68C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A434207"/>
    <w:multiLevelType w:val="multilevel"/>
    <w:tmpl w:val="2FE8667C"/>
    <w:lvl w:ilvl="0">
      <w:start w:val="1"/>
      <w:numFmt w:val="upperLetter"/>
      <w:pStyle w:val="Heading1forappendices"/>
      <w:lvlText w:val="Appendix %1 - "/>
      <w:lvlJc w:val="left"/>
      <w:pPr>
        <w:tabs>
          <w:tab w:val="num" w:pos="2770"/>
        </w:tabs>
        <w:ind w:left="2410" w:firstLine="0"/>
      </w:pPr>
      <w:rPr>
        <w:rFonts w:hint="default"/>
        <w:caps/>
      </w:rPr>
    </w:lvl>
    <w:lvl w:ilvl="1">
      <w:start w:val="1"/>
      <w:numFmt w:val="decimal"/>
      <w:pStyle w:val="Heading2forappendices"/>
      <w:lvlText w:val="%2"/>
      <w:lvlJc w:val="left"/>
      <w:pPr>
        <w:tabs>
          <w:tab w:val="num" w:pos="-3602"/>
        </w:tabs>
        <w:ind w:left="-4394" w:firstLine="0"/>
      </w:pPr>
      <w:rPr>
        <w:rFonts w:hint="default"/>
      </w:rPr>
    </w:lvl>
    <w:lvl w:ilvl="2">
      <w:start w:val="1"/>
      <w:numFmt w:val="decimal"/>
      <w:lvlText w:val="%2.%3"/>
      <w:lvlJc w:val="left"/>
      <w:pPr>
        <w:tabs>
          <w:tab w:val="num" w:pos="-3599"/>
        </w:tabs>
        <w:ind w:left="-4394" w:firstLine="0"/>
      </w:pPr>
      <w:rPr>
        <w:rFonts w:hint="default"/>
      </w:rPr>
    </w:lvl>
    <w:lvl w:ilvl="3">
      <w:start w:val="1"/>
      <w:numFmt w:val="decimal"/>
      <w:lvlText w:val="%2.%3.%4"/>
      <w:lvlJc w:val="left"/>
      <w:pPr>
        <w:tabs>
          <w:tab w:val="num" w:pos="-4394"/>
        </w:tabs>
        <w:ind w:left="-4394" w:firstLine="0"/>
      </w:pPr>
      <w:rPr>
        <w:rFonts w:hint="default"/>
      </w:rPr>
    </w:lvl>
    <w:lvl w:ilvl="4">
      <w:start w:val="1"/>
      <w:numFmt w:val="decimal"/>
      <w:lvlText w:val="%1.%2.%3.%4.%5."/>
      <w:lvlJc w:val="left"/>
      <w:pPr>
        <w:tabs>
          <w:tab w:val="num" w:pos="-1874"/>
        </w:tabs>
        <w:ind w:left="-2162" w:hanging="792"/>
      </w:pPr>
      <w:rPr>
        <w:rFonts w:hint="default"/>
      </w:rPr>
    </w:lvl>
    <w:lvl w:ilvl="5">
      <w:start w:val="1"/>
      <w:numFmt w:val="decimal"/>
      <w:lvlText w:val="%1.%2.%3.%4.%5.%6."/>
      <w:lvlJc w:val="left"/>
      <w:pPr>
        <w:tabs>
          <w:tab w:val="num" w:pos="-1514"/>
        </w:tabs>
        <w:ind w:left="-1658" w:hanging="936"/>
      </w:pPr>
      <w:rPr>
        <w:rFonts w:hint="default"/>
      </w:rPr>
    </w:lvl>
    <w:lvl w:ilvl="6">
      <w:start w:val="1"/>
      <w:numFmt w:val="decimal"/>
      <w:lvlText w:val="%1.%2.%3.%4.%5.%6.%7."/>
      <w:lvlJc w:val="left"/>
      <w:pPr>
        <w:tabs>
          <w:tab w:val="num" w:pos="-794"/>
        </w:tabs>
        <w:ind w:left="-1154" w:hanging="1080"/>
      </w:pPr>
      <w:rPr>
        <w:rFonts w:hint="default"/>
      </w:rPr>
    </w:lvl>
    <w:lvl w:ilvl="7">
      <w:start w:val="1"/>
      <w:numFmt w:val="decimal"/>
      <w:lvlText w:val="%1.%2.%3.%4.%5.%6.%7.%8."/>
      <w:lvlJc w:val="left"/>
      <w:pPr>
        <w:tabs>
          <w:tab w:val="num" w:pos="-434"/>
        </w:tabs>
        <w:ind w:left="-650" w:hanging="1224"/>
      </w:pPr>
      <w:rPr>
        <w:rFonts w:hint="default"/>
      </w:rPr>
    </w:lvl>
    <w:lvl w:ilvl="8">
      <w:start w:val="1"/>
      <w:numFmt w:val="decimal"/>
      <w:lvlText w:val="%1.%2.%3.%4.%5.%6.%7.%8.%9."/>
      <w:lvlJc w:val="left"/>
      <w:pPr>
        <w:tabs>
          <w:tab w:val="num" w:pos="286"/>
        </w:tabs>
        <w:ind w:left="-74" w:hanging="1440"/>
      </w:pPr>
      <w:rPr>
        <w:rFonts w:hint="default"/>
      </w:rPr>
    </w:lvl>
  </w:abstractNum>
  <w:abstractNum w:abstractNumId="8" w15:restartNumberingAfterBreak="0">
    <w:nsid w:val="22FD7A20"/>
    <w:multiLevelType w:val="multilevel"/>
    <w:tmpl w:val="E82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AB6180"/>
    <w:multiLevelType w:val="multilevel"/>
    <w:tmpl w:val="73AC1E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81B40"/>
    <w:multiLevelType w:val="hybridMultilevel"/>
    <w:tmpl w:val="4FC475BA"/>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1" w15:restartNumberingAfterBreak="0">
    <w:nsid w:val="2BAD3FA0"/>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DF36FB3"/>
    <w:multiLevelType w:val="multilevel"/>
    <w:tmpl w:val="51CA4C6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9084"/>
        </w:tabs>
        <w:ind w:left="9084"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EE6647B"/>
    <w:multiLevelType w:val="hybridMultilevel"/>
    <w:tmpl w:val="134E0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0B7404"/>
    <w:multiLevelType w:val="hybridMultilevel"/>
    <w:tmpl w:val="FD623632"/>
    <w:lvl w:ilvl="0" w:tplc="7EC49CAC">
      <w:start w:val="1"/>
      <w:numFmt w:val="bullet"/>
      <w:lvlText w:val="–"/>
      <w:lvlJc w:val="left"/>
      <w:pPr>
        <w:tabs>
          <w:tab w:val="num" w:pos="720"/>
        </w:tabs>
        <w:ind w:left="720" w:hanging="360"/>
      </w:pPr>
      <w:rPr>
        <w:rFonts w:ascii="Arial" w:hAnsi="Arial" w:hint="default"/>
      </w:rPr>
    </w:lvl>
    <w:lvl w:ilvl="1" w:tplc="EB8E429A">
      <w:start w:val="1"/>
      <w:numFmt w:val="bullet"/>
      <w:lvlText w:val="–"/>
      <w:lvlJc w:val="left"/>
      <w:pPr>
        <w:tabs>
          <w:tab w:val="num" w:pos="1440"/>
        </w:tabs>
        <w:ind w:left="1440" w:hanging="360"/>
      </w:pPr>
      <w:rPr>
        <w:rFonts w:ascii="Arial" w:hAnsi="Arial" w:hint="default"/>
      </w:rPr>
    </w:lvl>
    <w:lvl w:ilvl="2" w:tplc="845C3B08" w:tentative="1">
      <w:start w:val="1"/>
      <w:numFmt w:val="bullet"/>
      <w:lvlText w:val="–"/>
      <w:lvlJc w:val="left"/>
      <w:pPr>
        <w:tabs>
          <w:tab w:val="num" w:pos="2160"/>
        </w:tabs>
        <w:ind w:left="2160" w:hanging="360"/>
      </w:pPr>
      <w:rPr>
        <w:rFonts w:ascii="Arial" w:hAnsi="Arial" w:hint="default"/>
      </w:rPr>
    </w:lvl>
    <w:lvl w:ilvl="3" w:tplc="2D382FBA" w:tentative="1">
      <w:start w:val="1"/>
      <w:numFmt w:val="bullet"/>
      <w:lvlText w:val="–"/>
      <w:lvlJc w:val="left"/>
      <w:pPr>
        <w:tabs>
          <w:tab w:val="num" w:pos="2880"/>
        </w:tabs>
        <w:ind w:left="2880" w:hanging="360"/>
      </w:pPr>
      <w:rPr>
        <w:rFonts w:ascii="Arial" w:hAnsi="Arial" w:hint="default"/>
      </w:rPr>
    </w:lvl>
    <w:lvl w:ilvl="4" w:tplc="7B34F14C" w:tentative="1">
      <w:start w:val="1"/>
      <w:numFmt w:val="bullet"/>
      <w:lvlText w:val="–"/>
      <w:lvlJc w:val="left"/>
      <w:pPr>
        <w:tabs>
          <w:tab w:val="num" w:pos="3600"/>
        </w:tabs>
        <w:ind w:left="3600" w:hanging="360"/>
      </w:pPr>
      <w:rPr>
        <w:rFonts w:ascii="Arial" w:hAnsi="Arial" w:hint="default"/>
      </w:rPr>
    </w:lvl>
    <w:lvl w:ilvl="5" w:tplc="AB5C9DCA" w:tentative="1">
      <w:start w:val="1"/>
      <w:numFmt w:val="bullet"/>
      <w:lvlText w:val="–"/>
      <w:lvlJc w:val="left"/>
      <w:pPr>
        <w:tabs>
          <w:tab w:val="num" w:pos="4320"/>
        </w:tabs>
        <w:ind w:left="4320" w:hanging="360"/>
      </w:pPr>
      <w:rPr>
        <w:rFonts w:ascii="Arial" w:hAnsi="Arial" w:hint="default"/>
      </w:rPr>
    </w:lvl>
    <w:lvl w:ilvl="6" w:tplc="C3D41CDA" w:tentative="1">
      <w:start w:val="1"/>
      <w:numFmt w:val="bullet"/>
      <w:lvlText w:val="–"/>
      <w:lvlJc w:val="left"/>
      <w:pPr>
        <w:tabs>
          <w:tab w:val="num" w:pos="5040"/>
        </w:tabs>
        <w:ind w:left="5040" w:hanging="360"/>
      </w:pPr>
      <w:rPr>
        <w:rFonts w:ascii="Arial" w:hAnsi="Arial" w:hint="default"/>
      </w:rPr>
    </w:lvl>
    <w:lvl w:ilvl="7" w:tplc="2ECA7D4A" w:tentative="1">
      <w:start w:val="1"/>
      <w:numFmt w:val="bullet"/>
      <w:lvlText w:val="–"/>
      <w:lvlJc w:val="left"/>
      <w:pPr>
        <w:tabs>
          <w:tab w:val="num" w:pos="5760"/>
        </w:tabs>
        <w:ind w:left="5760" w:hanging="360"/>
      </w:pPr>
      <w:rPr>
        <w:rFonts w:ascii="Arial" w:hAnsi="Arial" w:hint="default"/>
      </w:rPr>
    </w:lvl>
    <w:lvl w:ilvl="8" w:tplc="1152F7B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399371F"/>
    <w:multiLevelType w:val="multilevel"/>
    <w:tmpl w:val="B3042E3A"/>
    <w:lvl w:ilvl="0">
      <w:start w:val="1"/>
      <w:numFmt w:val="upperLetter"/>
      <w:lvlText w:val="Appendix %1 - "/>
      <w:lvlJc w:val="left"/>
      <w:pPr>
        <w:tabs>
          <w:tab w:val="num" w:pos="360"/>
        </w:tabs>
        <w:ind w:left="0" w:firstLine="0"/>
      </w:pPr>
      <w:rPr>
        <w:rFonts w:hint="default"/>
        <w:caps/>
      </w:rPr>
    </w:lvl>
    <w:lvl w:ilvl="1">
      <w:start w:val="1"/>
      <w:numFmt w:val="decimal"/>
      <w:lvlText w:val="%2"/>
      <w:lvlJc w:val="left"/>
      <w:pPr>
        <w:tabs>
          <w:tab w:val="num" w:pos="792"/>
        </w:tabs>
        <w:ind w:left="0" w:firstLine="0"/>
      </w:pPr>
      <w:rPr>
        <w:rFonts w:hint="default"/>
      </w:rPr>
    </w:lvl>
    <w:lvl w:ilvl="2">
      <w:start w:val="1"/>
      <w:numFmt w:val="decimal"/>
      <w:lvlText w:val="%2.%3"/>
      <w:lvlJc w:val="left"/>
      <w:pPr>
        <w:tabs>
          <w:tab w:val="num" w:pos="795"/>
        </w:tabs>
        <w:ind w:left="0" w:firstLine="0"/>
      </w:pPr>
      <w:rPr>
        <w:rFonts w:hint="default"/>
      </w:rPr>
    </w:lvl>
    <w:lvl w:ilvl="3">
      <w:start w:val="1"/>
      <w:numFmt w:val="decimal"/>
      <w:lvlText w:val="%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45F6B38"/>
    <w:multiLevelType w:val="multilevel"/>
    <w:tmpl w:val="0AD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BD1ED0"/>
    <w:multiLevelType w:val="multilevel"/>
    <w:tmpl w:val="2E4678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7087A2B"/>
    <w:multiLevelType w:val="multilevel"/>
    <w:tmpl w:val="1BB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E45B5"/>
    <w:multiLevelType w:val="multilevel"/>
    <w:tmpl w:val="A3B28D50"/>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92566"/>
    <w:multiLevelType w:val="multilevel"/>
    <w:tmpl w:val="AE1E503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4D7272"/>
    <w:multiLevelType w:val="multilevel"/>
    <w:tmpl w:val="24DC6F38"/>
    <w:lvl w:ilvl="0">
      <w:start w:val="1"/>
      <w:numFmt w:val="decimal"/>
      <w:lvlText w:val="%1"/>
      <w:lvlJc w:val="left"/>
      <w:pPr>
        <w:tabs>
          <w:tab w:val="num" w:pos="432"/>
        </w:tabs>
        <w:ind w:left="432" w:hanging="432"/>
      </w:pPr>
      <w:rPr>
        <w:rFonts w:hint="default"/>
      </w:rPr>
    </w:lvl>
    <w:lvl w:ilvl="1">
      <w:start w:val="1"/>
      <w:numFmt w:val="lowerLetter"/>
      <w:lvlText w:val="%2."/>
      <w:lvlJc w:val="left"/>
      <w:pPr>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B6363F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895882"/>
    <w:multiLevelType w:val="multilevel"/>
    <w:tmpl w:val="0F2A2CF6"/>
    <w:lvl w:ilvl="0">
      <w:start w:val="1"/>
      <w:numFmt w:val="upperLetter"/>
      <w:lvlText w:val="Appendix %1"/>
      <w:lvlJc w:val="left"/>
      <w:pPr>
        <w:tabs>
          <w:tab w:val="num" w:pos="360"/>
        </w:tabs>
        <w:ind w:left="0" w:firstLine="0"/>
      </w:pPr>
      <w:rPr>
        <w:rFonts w:hint="default"/>
      </w:rPr>
    </w:lvl>
    <w:lvl w:ilvl="1">
      <w:start w:val="1"/>
      <w:numFmt w:val="decimal"/>
      <w:lvlText w:val="%2"/>
      <w:lvlJc w:val="left"/>
      <w:pPr>
        <w:tabs>
          <w:tab w:val="num" w:pos="792"/>
        </w:tabs>
        <w:ind w:left="0" w:firstLine="0"/>
      </w:pPr>
      <w:rPr>
        <w:rFonts w:hint="default"/>
      </w:rPr>
    </w:lvl>
    <w:lvl w:ilvl="2">
      <w:start w:val="1"/>
      <w:numFmt w:val="decimal"/>
      <w:lvlText w:val="%2.%3"/>
      <w:lvlJc w:val="left"/>
      <w:pPr>
        <w:tabs>
          <w:tab w:val="num" w:pos="795"/>
        </w:tabs>
        <w:ind w:left="0" w:firstLine="0"/>
      </w:pPr>
      <w:rPr>
        <w:rFonts w:hint="default"/>
      </w:rPr>
    </w:lvl>
    <w:lvl w:ilvl="3">
      <w:start w:val="1"/>
      <w:numFmt w:val="decimal"/>
      <w:lvlText w:val="%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DD828CA"/>
    <w:multiLevelType w:val="hybridMultilevel"/>
    <w:tmpl w:val="ECD0A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D34300"/>
    <w:multiLevelType w:val="hybridMultilevel"/>
    <w:tmpl w:val="74FAF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3658E0"/>
    <w:multiLevelType w:val="hybridMultilevel"/>
    <w:tmpl w:val="1D54A64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052228"/>
    <w:multiLevelType w:val="hybridMultilevel"/>
    <w:tmpl w:val="3474B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C65CA9"/>
    <w:multiLevelType w:val="multilevel"/>
    <w:tmpl w:val="38EAD75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916466F"/>
    <w:multiLevelType w:val="multilevel"/>
    <w:tmpl w:val="F80218DE"/>
    <w:lvl w:ilvl="0">
      <w:start w:val="1"/>
      <w:numFmt w:val="bullet"/>
      <w:lvlText w:val=""/>
      <w:lvlJc w:val="left"/>
      <w:pPr>
        <w:tabs>
          <w:tab w:val="num" w:pos="720"/>
        </w:tabs>
        <w:ind w:left="720" w:hanging="360"/>
      </w:pPr>
      <w:rPr>
        <w:rFonts w:ascii="Wingdings" w:hAnsi="Wingdings" w:hint="default"/>
        <w:sz w:val="20"/>
      </w:rPr>
    </w:lvl>
    <w:lvl w:ilvl="1">
      <w:start w:val="2"/>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920B2"/>
    <w:multiLevelType w:val="hybridMultilevel"/>
    <w:tmpl w:val="79ECF3C4"/>
    <w:lvl w:ilvl="0" w:tplc="5FCA2E74">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0D2FAF"/>
    <w:multiLevelType w:val="multilevel"/>
    <w:tmpl w:val="38EAD75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1CD089D"/>
    <w:multiLevelType w:val="multilevel"/>
    <w:tmpl w:val="406A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F7E5E"/>
    <w:multiLevelType w:val="multilevel"/>
    <w:tmpl w:val="80C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0F7CCD"/>
    <w:multiLevelType w:val="multilevel"/>
    <w:tmpl w:val="9A1246F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7D532340"/>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429663645">
    <w:abstractNumId w:val="20"/>
  </w:num>
  <w:num w:numId="2" w16cid:durableId="107817883">
    <w:abstractNumId w:val="7"/>
  </w:num>
  <w:num w:numId="3" w16cid:durableId="1800609077">
    <w:abstractNumId w:val="28"/>
  </w:num>
  <w:num w:numId="4" w16cid:durableId="1563062133">
    <w:abstractNumId w:val="11"/>
  </w:num>
  <w:num w:numId="5" w16cid:durableId="141897737">
    <w:abstractNumId w:val="31"/>
  </w:num>
  <w:num w:numId="6" w16cid:durableId="518275648">
    <w:abstractNumId w:val="17"/>
  </w:num>
  <w:num w:numId="7" w16cid:durableId="893662588">
    <w:abstractNumId w:val="34"/>
  </w:num>
  <w:num w:numId="8" w16cid:durableId="51000766">
    <w:abstractNumId w:val="0"/>
  </w:num>
  <w:num w:numId="9" w16cid:durableId="865944595">
    <w:abstractNumId w:val="7"/>
  </w:num>
  <w:num w:numId="10" w16cid:durableId="1766682178">
    <w:abstractNumId w:val="7"/>
  </w:num>
  <w:num w:numId="11" w16cid:durableId="584342363">
    <w:abstractNumId w:val="7"/>
  </w:num>
  <w:num w:numId="12" w16cid:durableId="1179932814">
    <w:abstractNumId w:val="7"/>
  </w:num>
  <w:num w:numId="13" w16cid:durableId="1570076336">
    <w:abstractNumId w:val="7"/>
  </w:num>
  <w:num w:numId="14" w16cid:durableId="1461024462">
    <w:abstractNumId w:val="7"/>
  </w:num>
  <w:num w:numId="15" w16cid:durableId="29302151">
    <w:abstractNumId w:val="7"/>
  </w:num>
  <w:num w:numId="16" w16cid:durableId="823472396">
    <w:abstractNumId w:val="35"/>
  </w:num>
  <w:num w:numId="17" w16cid:durableId="1177159782">
    <w:abstractNumId w:val="23"/>
  </w:num>
  <w:num w:numId="18" w16cid:durableId="1026573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15213527">
    <w:abstractNumId w:val="6"/>
  </w:num>
  <w:num w:numId="20" w16cid:durableId="938410314">
    <w:abstractNumId w:val="12"/>
  </w:num>
  <w:num w:numId="21" w16cid:durableId="773016381">
    <w:abstractNumId w:val="15"/>
  </w:num>
  <w:num w:numId="22" w16cid:durableId="1446119959">
    <w:abstractNumId w:val="12"/>
  </w:num>
  <w:num w:numId="23" w16cid:durableId="1882355083">
    <w:abstractNumId w:val="12"/>
  </w:num>
  <w:num w:numId="24" w16cid:durableId="2056811372">
    <w:abstractNumId w:val="12"/>
  </w:num>
  <w:num w:numId="25" w16cid:durableId="509103775">
    <w:abstractNumId w:val="12"/>
  </w:num>
  <w:num w:numId="26" w16cid:durableId="83189537">
    <w:abstractNumId w:val="12"/>
  </w:num>
  <w:num w:numId="27" w16cid:durableId="522670265">
    <w:abstractNumId w:val="12"/>
  </w:num>
  <w:num w:numId="28" w16cid:durableId="372467064">
    <w:abstractNumId w:val="12"/>
  </w:num>
  <w:num w:numId="29" w16cid:durableId="977809086">
    <w:abstractNumId w:val="12"/>
  </w:num>
  <w:num w:numId="30" w16cid:durableId="1321732761">
    <w:abstractNumId w:val="12"/>
  </w:num>
  <w:num w:numId="31" w16cid:durableId="691538718">
    <w:abstractNumId w:val="30"/>
  </w:num>
  <w:num w:numId="32" w16cid:durableId="958148360">
    <w:abstractNumId w:val="5"/>
  </w:num>
  <w:num w:numId="33" w16cid:durableId="320356377">
    <w:abstractNumId w:val="22"/>
  </w:num>
  <w:num w:numId="34" w16cid:durableId="955983297">
    <w:abstractNumId w:val="9"/>
  </w:num>
  <w:num w:numId="35" w16cid:durableId="437726198">
    <w:abstractNumId w:val="16"/>
  </w:num>
  <w:num w:numId="36" w16cid:durableId="887760493">
    <w:abstractNumId w:val="8"/>
  </w:num>
  <w:num w:numId="37" w16cid:durableId="1849559179">
    <w:abstractNumId w:val="33"/>
  </w:num>
  <w:num w:numId="38" w16cid:durableId="1576162344">
    <w:abstractNumId w:val="25"/>
  </w:num>
  <w:num w:numId="39" w16cid:durableId="1508788015">
    <w:abstractNumId w:val="26"/>
  </w:num>
  <w:num w:numId="40" w16cid:durableId="726605323">
    <w:abstractNumId w:val="32"/>
  </w:num>
  <w:num w:numId="41" w16cid:durableId="173157489">
    <w:abstractNumId w:val="10"/>
  </w:num>
  <w:num w:numId="42" w16cid:durableId="1057051546">
    <w:abstractNumId w:val="3"/>
  </w:num>
  <w:num w:numId="43" w16cid:durableId="1670986325">
    <w:abstractNumId w:val="29"/>
  </w:num>
  <w:num w:numId="44" w16cid:durableId="108668715">
    <w:abstractNumId w:val="19"/>
  </w:num>
  <w:num w:numId="45" w16cid:durableId="692536747">
    <w:abstractNumId w:val="14"/>
  </w:num>
  <w:num w:numId="46" w16cid:durableId="3971659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44059018">
    <w:abstractNumId w:val="12"/>
  </w:num>
  <w:num w:numId="48" w16cid:durableId="135072916">
    <w:abstractNumId w:val="12"/>
  </w:num>
  <w:num w:numId="49" w16cid:durableId="1832939167">
    <w:abstractNumId w:val="12"/>
  </w:num>
  <w:num w:numId="50" w16cid:durableId="603540565">
    <w:abstractNumId w:val="12"/>
  </w:num>
  <w:num w:numId="51" w16cid:durableId="1376737195">
    <w:abstractNumId w:val="21"/>
  </w:num>
  <w:num w:numId="52" w16cid:durableId="1408186802">
    <w:abstractNumId w:val="12"/>
  </w:num>
  <w:num w:numId="53" w16cid:durableId="1574656485">
    <w:abstractNumId w:val="12"/>
  </w:num>
  <w:num w:numId="54" w16cid:durableId="44649321">
    <w:abstractNumId w:val="12"/>
  </w:num>
  <w:num w:numId="55" w16cid:durableId="2080783426">
    <w:abstractNumId w:val="4"/>
  </w:num>
  <w:num w:numId="56" w16cid:durableId="1041174071">
    <w:abstractNumId w:val="12"/>
  </w:num>
  <w:num w:numId="57" w16cid:durableId="1999528487">
    <w:abstractNumId w:val="12"/>
  </w:num>
  <w:num w:numId="58" w16cid:durableId="1505320670">
    <w:abstractNumId w:val="12"/>
  </w:num>
  <w:num w:numId="59" w16cid:durableId="344135265">
    <w:abstractNumId w:val="1"/>
  </w:num>
  <w:num w:numId="60" w16cid:durableId="865679661">
    <w:abstractNumId w:val="12"/>
  </w:num>
  <w:num w:numId="61" w16cid:durableId="57288004">
    <w:abstractNumId w:val="12"/>
  </w:num>
  <w:num w:numId="62" w16cid:durableId="1374618773">
    <w:abstractNumId w:val="7"/>
  </w:num>
  <w:num w:numId="63" w16cid:durableId="2145461452">
    <w:abstractNumId w:val="24"/>
  </w:num>
  <w:num w:numId="64" w16cid:durableId="516965818">
    <w:abstractNumId w:val="13"/>
  </w:num>
  <w:num w:numId="65" w16cid:durableId="428697645">
    <w:abstractNumId w:val="27"/>
  </w:num>
  <w:num w:numId="66" w16cid:durableId="1507672833">
    <w:abstractNumId w:val="12"/>
  </w:num>
  <w:num w:numId="67" w16cid:durableId="16733708">
    <w:abstractNumId w:val="12"/>
  </w:num>
  <w:num w:numId="68" w16cid:durableId="1120565171">
    <w:abstractNumId w:val="18"/>
  </w:num>
  <w:num w:numId="69" w16cid:durableId="771172477">
    <w:abstractNumId w:val="12"/>
  </w:num>
  <w:num w:numId="70" w16cid:durableId="2083721209">
    <w:abstractNumId w:val="2"/>
  </w:num>
  <w:num w:numId="71" w16cid:durableId="1224561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LockTheme/>
  <w:styleLockQFSet/>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27"/>
    <w:rsid w:val="000054C5"/>
    <w:rsid w:val="00006874"/>
    <w:rsid w:val="00006D91"/>
    <w:rsid w:val="00007BFA"/>
    <w:rsid w:val="0001277E"/>
    <w:rsid w:val="00014B0E"/>
    <w:rsid w:val="00016DBC"/>
    <w:rsid w:val="000236C4"/>
    <w:rsid w:val="0002578F"/>
    <w:rsid w:val="00026114"/>
    <w:rsid w:val="0003239E"/>
    <w:rsid w:val="000506F1"/>
    <w:rsid w:val="000519A8"/>
    <w:rsid w:val="0005311E"/>
    <w:rsid w:val="00056364"/>
    <w:rsid w:val="00064F78"/>
    <w:rsid w:val="00067B5C"/>
    <w:rsid w:val="000732F0"/>
    <w:rsid w:val="000A66D1"/>
    <w:rsid w:val="000A6B78"/>
    <w:rsid w:val="000B32CA"/>
    <w:rsid w:val="000B4052"/>
    <w:rsid w:val="000B6FFE"/>
    <w:rsid w:val="000C4F68"/>
    <w:rsid w:val="000C544A"/>
    <w:rsid w:val="000D0B86"/>
    <w:rsid w:val="000D2F80"/>
    <w:rsid w:val="000E3D13"/>
    <w:rsid w:val="000F49B6"/>
    <w:rsid w:val="00101100"/>
    <w:rsid w:val="00101DDD"/>
    <w:rsid w:val="001036DF"/>
    <w:rsid w:val="00103AB2"/>
    <w:rsid w:val="00114501"/>
    <w:rsid w:val="001179AC"/>
    <w:rsid w:val="00123038"/>
    <w:rsid w:val="00123E01"/>
    <w:rsid w:val="00141137"/>
    <w:rsid w:val="001456FA"/>
    <w:rsid w:val="00162E78"/>
    <w:rsid w:val="00166B4E"/>
    <w:rsid w:val="00173753"/>
    <w:rsid w:val="00174EF8"/>
    <w:rsid w:val="001756C9"/>
    <w:rsid w:val="0018248E"/>
    <w:rsid w:val="001838B3"/>
    <w:rsid w:val="00185569"/>
    <w:rsid w:val="00193CB1"/>
    <w:rsid w:val="00197CDB"/>
    <w:rsid w:val="001A6572"/>
    <w:rsid w:val="001B0BA0"/>
    <w:rsid w:val="001B7BE6"/>
    <w:rsid w:val="001C183A"/>
    <w:rsid w:val="001C7412"/>
    <w:rsid w:val="001C7B5A"/>
    <w:rsid w:val="001D675A"/>
    <w:rsid w:val="001F4D93"/>
    <w:rsid w:val="00213194"/>
    <w:rsid w:val="002162AE"/>
    <w:rsid w:val="00220338"/>
    <w:rsid w:val="00220EEA"/>
    <w:rsid w:val="002222CC"/>
    <w:rsid w:val="00224A97"/>
    <w:rsid w:val="00231BEC"/>
    <w:rsid w:val="00232A0D"/>
    <w:rsid w:val="002371B5"/>
    <w:rsid w:val="0025046A"/>
    <w:rsid w:val="00266342"/>
    <w:rsid w:val="002721D4"/>
    <w:rsid w:val="002740B8"/>
    <w:rsid w:val="002769BE"/>
    <w:rsid w:val="00281B81"/>
    <w:rsid w:val="002912DB"/>
    <w:rsid w:val="00291647"/>
    <w:rsid w:val="002966AF"/>
    <w:rsid w:val="002B3947"/>
    <w:rsid w:val="002B48BE"/>
    <w:rsid w:val="002B72C6"/>
    <w:rsid w:val="002C0C2F"/>
    <w:rsid w:val="002E1E22"/>
    <w:rsid w:val="002E275A"/>
    <w:rsid w:val="002E360D"/>
    <w:rsid w:val="002E737B"/>
    <w:rsid w:val="002F09F1"/>
    <w:rsid w:val="002F455D"/>
    <w:rsid w:val="00303072"/>
    <w:rsid w:val="003111C6"/>
    <w:rsid w:val="00312261"/>
    <w:rsid w:val="00324786"/>
    <w:rsid w:val="00325EBE"/>
    <w:rsid w:val="00334A14"/>
    <w:rsid w:val="003374DB"/>
    <w:rsid w:val="0034476A"/>
    <w:rsid w:val="00346623"/>
    <w:rsid w:val="00352982"/>
    <w:rsid w:val="003544DE"/>
    <w:rsid w:val="003639E3"/>
    <w:rsid w:val="00363C39"/>
    <w:rsid w:val="00365471"/>
    <w:rsid w:val="00370274"/>
    <w:rsid w:val="0037782E"/>
    <w:rsid w:val="0039399A"/>
    <w:rsid w:val="003A4415"/>
    <w:rsid w:val="003A6FA1"/>
    <w:rsid w:val="003B6814"/>
    <w:rsid w:val="003C1601"/>
    <w:rsid w:val="003D675D"/>
    <w:rsid w:val="003D6E27"/>
    <w:rsid w:val="003D7A01"/>
    <w:rsid w:val="003E1B4B"/>
    <w:rsid w:val="003E3917"/>
    <w:rsid w:val="003F0AC5"/>
    <w:rsid w:val="003F24F6"/>
    <w:rsid w:val="003F6230"/>
    <w:rsid w:val="003F7F0C"/>
    <w:rsid w:val="004117B7"/>
    <w:rsid w:val="00411F94"/>
    <w:rsid w:val="004139C7"/>
    <w:rsid w:val="00417442"/>
    <w:rsid w:val="00417AA7"/>
    <w:rsid w:val="004207C6"/>
    <w:rsid w:val="0042115B"/>
    <w:rsid w:val="004315ED"/>
    <w:rsid w:val="00435BA8"/>
    <w:rsid w:val="00447B38"/>
    <w:rsid w:val="0045084A"/>
    <w:rsid w:val="00451738"/>
    <w:rsid w:val="00454814"/>
    <w:rsid w:val="00457C33"/>
    <w:rsid w:val="00461398"/>
    <w:rsid w:val="00464882"/>
    <w:rsid w:val="00467BCA"/>
    <w:rsid w:val="0047179A"/>
    <w:rsid w:val="00474B45"/>
    <w:rsid w:val="00477398"/>
    <w:rsid w:val="004809E4"/>
    <w:rsid w:val="004850FD"/>
    <w:rsid w:val="004858D4"/>
    <w:rsid w:val="00491445"/>
    <w:rsid w:val="00495FE9"/>
    <w:rsid w:val="004B1209"/>
    <w:rsid w:val="004B46D7"/>
    <w:rsid w:val="004C10F1"/>
    <w:rsid w:val="004E01B9"/>
    <w:rsid w:val="004E44C6"/>
    <w:rsid w:val="004F0341"/>
    <w:rsid w:val="004F3CB6"/>
    <w:rsid w:val="004F5168"/>
    <w:rsid w:val="004F7D5A"/>
    <w:rsid w:val="005010D0"/>
    <w:rsid w:val="0050378C"/>
    <w:rsid w:val="00506728"/>
    <w:rsid w:val="00516AC1"/>
    <w:rsid w:val="00523E9D"/>
    <w:rsid w:val="00527D7A"/>
    <w:rsid w:val="00535162"/>
    <w:rsid w:val="00541F34"/>
    <w:rsid w:val="00542415"/>
    <w:rsid w:val="005438CC"/>
    <w:rsid w:val="00553E08"/>
    <w:rsid w:val="0055469D"/>
    <w:rsid w:val="00565477"/>
    <w:rsid w:val="00565DE1"/>
    <w:rsid w:val="0058068C"/>
    <w:rsid w:val="0058430E"/>
    <w:rsid w:val="00584E61"/>
    <w:rsid w:val="0058758B"/>
    <w:rsid w:val="00593227"/>
    <w:rsid w:val="005A7F58"/>
    <w:rsid w:val="005B7C5C"/>
    <w:rsid w:val="005B7F16"/>
    <w:rsid w:val="005C1A9B"/>
    <w:rsid w:val="005C1FE5"/>
    <w:rsid w:val="005C7F9F"/>
    <w:rsid w:val="005D1308"/>
    <w:rsid w:val="005D2ACD"/>
    <w:rsid w:val="005D4CFB"/>
    <w:rsid w:val="005E097A"/>
    <w:rsid w:val="005E0BB7"/>
    <w:rsid w:val="005E0FAF"/>
    <w:rsid w:val="005E26FC"/>
    <w:rsid w:val="005E48BB"/>
    <w:rsid w:val="005F529D"/>
    <w:rsid w:val="00603F03"/>
    <w:rsid w:val="00606139"/>
    <w:rsid w:val="00620758"/>
    <w:rsid w:val="0062125B"/>
    <w:rsid w:val="0062359A"/>
    <w:rsid w:val="0062542D"/>
    <w:rsid w:val="0063070A"/>
    <w:rsid w:val="00641628"/>
    <w:rsid w:val="006477DD"/>
    <w:rsid w:val="00650677"/>
    <w:rsid w:val="00651E92"/>
    <w:rsid w:val="006567CF"/>
    <w:rsid w:val="00657E13"/>
    <w:rsid w:val="00663781"/>
    <w:rsid w:val="006647CA"/>
    <w:rsid w:val="00667009"/>
    <w:rsid w:val="00670608"/>
    <w:rsid w:val="0067148C"/>
    <w:rsid w:val="00677FD0"/>
    <w:rsid w:val="0069019C"/>
    <w:rsid w:val="006A41EF"/>
    <w:rsid w:val="006C2E22"/>
    <w:rsid w:val="006D7C9F"/>
    <w:rsid w:val="006E43DA"/>
    <w:rsid w:val="006F0A88"/>
    <w:rsid w:val="006F5BFD"/>
    <w:rsid w:val="006F7B19"/>
    <w:rsid w:val="00707B4F"/>
    <w:rsid w:val="00710C63"/>
    <w:rsid w:val="00720520"/>
    <w:rsid w:val="00730A5D"/>
    <w:rsid w:val="007324E7"/>
    <w:rsid w:val="007344FF"/>
    <w:rsid w:val="00737CF7"/>
    <w:rsid w:val="00745786"/>
    <w:rsid w:val="00751CA2"/>
    <w:rsid w:val="00754834"/>
    <w:rsid w:val="00761D92"/>
    <w:rsid w:val="00764242"/>
    <w:rsid w:val="0076602A"/>
    <w:rsid w:val="007715F9"/>
    <w:rsid w:val="00774CEA"/>
    <w:rsid w:val="007800E0"/>
    <w:rsid w:val="0078617A"/>
    <w:rsid w:val="007A2C18"/>
    <w:rsid w:val="007A333F"/>
    <w:rsid w:val="007A7CF0"/>
    <w:rsid w:val="007B2604"/>
    <w:rsid w:val="007C0F6B"/>
    <w:rsid w:val="007C426F"/>
    <w:rsid w:val="007C4F27"/>
    <w:rsid w:val="007D00A4"/>
    <w:rsid w:val="007F1486"/>
    <w:rsid w:val="00802E46"/>
    <w:rsid w:val="0080389B"/>
    <w:rsid w:val="00806431"/>
    <w:rsid w:val="00811053"/>
    <w:rsid w:val="0082394E"/>
    <w:rsid w:val="008251B8"/>
    <w:rsid w:val="00830401"/>
    <w:rsid w:val="00832656"/>
    <w:rsid w:val="008346EC"/>
    <w:rsid w:val="00853DB3"/>
    <w:rsid w:val="008706C8"/>
    <w:rsid w:val="00873206"/>
    <w:rsid w:val="00880063"/>
    <w:rsid w:val="00880B90"/>
    <w:rsid w:val="00882408"/>
    <w:rsid w:val="0088356F"/>
    <w:rsid w:val="00883D1E"/>
    <w:rsid w:val="00885216"/>
    <w:rsid w:val="008910AC"/>
    <w:rsid w:val="008A08DF"/>
    <w:rsid w:val="008A315F"/>
    <w:rsid w:val="008A55CF"/>
    <w:rsid w:val="008B6578"/>
    <w:rsid w:val="008B710F"/>
    <w:rsid w:val="008C4683"/>
    <w:rsid w:val="008D00EA"/>
    <w:rsid w:val="008D3D48"/>
    <w:rsid w:val="008D4272"/>
    <w:rsid w:val="008D4AB8"/>
    <w:rsid w:val="008D4FFA"/>
    <w:rsid w:val="008D5762"/>
    <w:rsid w:val="008E10C0"/>
    <w:rsid w:val="008E165B"/>
    <w:rsid w:val="008E4505"/>
    <w:rsid w:val="00906104"/>
    <w:rsid w:val="009271A4"/>
    <w:rsid w:val="0094234A"/>
    <w:rsid w:val="0094778D"/>
    <w:rsid w:val="00964D46"/>
    <w:rsid w:val="00966D84"/>
    <w:rsid w:val="00973B70"/>
    <w:rsid w:val="009821F2"/>
    <w:rsid w:val="00986AF1"/>
    <w:rsid w:val="0099364C"/>
    <w:rsid w:val="009A76E1"/>
    <w:rsid w:val="009B7103"/>
    <w:rsid w:val="009C1A92"/>
    <w:rsid w:val="009C3B72"/>
    <w:rsid w:val="009D3BC6"/>
    <w:rsid w:val="009D4649"/>
    <w:rsid w:val="009D546F"/>
    <w:rsid w:val="009F0379"/>
    <w:rsid w:val="009F7E20"/>
    <w:rsid w:val="00A00B34"/>
    <w:rsid w:val="00A053BA"/>
    <w:rsid w:val="00A15462"/>
    <w:rsid w:val="00A34A8B"/>
    <w:rsid w:val="00A35116"/>
    <w:rsid w:val="00A37096"/>
    <w:rsid w:val="00A418A3"/>
    <w:rsid w:val="00A42B28"/>
    <w:rsid w:val="00A51337"/>
    <w:rsid w:val="00A579F7"/>
    <w:rsid w:val="00A64CC5"/>
    <w:rsid w:val="00A70C10"/>
    <w:rsid w:val="00A711E7"/>
    <w:rsid w:val="00A91FA0"/>
    <w:rsid w:val="00A95824"/>
    <w:rsid w:val="00A97FB5"/>
    <w:rsid w:val="00AA0F5E"/>
    <w:rsid w:val="00AA3901"/>
    <w:rsid w:val="00AA3F0F"/>
    <w:rsid w:val="00AB2E50"/>
    <w:rsid w:val="00AB6141"/>
    <w:rsid w:val="00AC435E"/>
    <w:rsid w:val="00AE2972"/>
    <w:rsid w:val="00AF373D"/>
    <w:rsid w:val="00AF3BD7"/>
    <w:rsid w:val="00B04F6A"/>
    <w:rsid w:val="00B1123A"/>
    <w:rsid w:val="00B20D69"/>
    <w:rsid w:val="00B320B6"/>
    <w:rsid w:val="00B3368D"/>
    <w:rsid w:val="00B35412"/>
    <w:rsid w:val="00B471B8"/>
    <w:rsid w:val="00B55397"/>
    <w:rsid w:val="00B55B12"/>
    <w:rsid w:val="00B55B41"/>
    <w:rsid w:val="00B607AD"/>
    <w:rsid w:val="00B65535"/>
    <w:rsid w:val="00B7128A"/>
    <w:rsid w:val="00B77E7D"/>
    <w:rsid w:val="00B77F2F"/>
    <w:rsid w:val="00B92331"/>
    <w:rsid w:val="00B929C6"/>
    <w:rsid w:val="00B94B18"/>
    <w:rsid w:val="00BA5C89"/>
    <w:rsid w:val="00BB2A73"/>
    <w:rsid w:val="00BC3811"/>
    <w:rsid w:val="00BC7B72"/>
    <w:rsid w:val="00BE01FE"/>
    <w:rsid w:val="00BE3476"/>
    <w:rsid w:val="00BF1FEA"/>
    <w:rsid w:val="00BF2E3F"/>
    <w:rsid w:val="00BF791D"/>
    <w:rsid w:val="00C02BBA"/>
    <w:rsid w:val="00C03E53"/>
    <w:rsid w:val="00C10600"/>
    <w:rsid w:val="00C24DD8"/>
    <w:rsid w:val="00C34D5A"/>
    <w:rsid w:val="00C40686"/>
    <w:rsid w:val="00C61820"/>
    <w:rsid w:val="00C63221"/>
    <w:rsid w:val="00C65017"/>
    <w:rsid w:val="00C66478"/>
    <w:rsid w:val="00C72265"/>
    <w:rsid w:val="00C74ED4"/>
    <w:rsid w:val="00C83531"/>
    <w:rsid w:val="00C83B2A"/>
    <w:rsid w:val="00C8452B"/>
    <w:rsid w:val="00C90058"/>
    <w:rsid w:val="00C963F0"/>
    <w:rsid w:val="00CA29EA"/>
    <w:rsid w:val="00CC19BC"/>
    <w:rsid w:val="00CC3F33"/>
    <w:rsid w:val="00CD238D"/>
    <w:rsid w:val="00CD29CF"/>
    <w:rsid w:val="00CD4206"/>
    <w:rsid w:val="00CD4782"/>
    <w:rsid w:val="00CD4DEA"/>
    <w:rsid w:val="00CD7282"/>
    <w:rsid w:val="00CE64C9"/>
    <w:rsid w:val="00D02CED"/>
    <w:rsid w:val="00D13BB1"/>
    <w:rsid w:val="00D14D14"/>
    <w:rsid w:val="00D17F49"/>
    <w:rsid w:val="00D30FB8"/>
    <w:rsid w:val="00D47EAA"/>
    <w:rsid w:val="00D51246"/>
    <w:rsid w:val="00D5266D"/>
    <w:rsid w:val="00D53649"/>
    <w:rsid w:val="00D5467E"/>
    <w:rsid w:val="00D602AF"/>
    <w:rsid w:val="00D610F1"/>
    <w:rsid w:val="00D616A9"/>
    <w:rsid w:val="00D63CF8"/>
    <w:rsid w:val="00D71FE1"/>
    <w:rsid w:val="00D74358"/>
    <w:rsid w:val="00D75E38"/>
    <w:rsid w:val="00D8156D"/>
    <w:rsid w:val="00D940B9"/>
    <w:rsid w:val="00DA2125"/>
    <w:rsid w:val="00DA64CB"/>
    <w:rsid w:val="00DB00D6"/>
    <w:rsid w:val="00DB3C32"/>
    <w:rsid w:val="00DD2373"/>
    <w:rsid w:val="00DE2671"/>
    <w:rsid w:val="00DE2A00"/>
    <w:rsid w:val="00E01EBE"/>
    <w:rsid w:val="00E07DB3"/>
    <w:rsid w:val="00E4124B"/>
    <w:rsid w:val="00E43CD3"/>
    <w:rsid w:val="00E454F2"/>
    <w:rsid w:val="00E52699"/>
    <w:rsid w:val="00E52A0F"/>
    <w:rsid w:val="00E55342"/>
    <w:rsid w:val="00E659F0"/>
    <w:rsid w:val="00E66FD4"/>
    <w:rsid w:val="00E6792A"/>
    <w:rsid w:val="00E71340"/>
    <w:rsid w:val="00E71627"/>
    <w:rsid w:val="00E74DF7"/>
    <w:rsid w:val="00E95AD5"/>
    <w:rsid w:val="00E95FAD"/>
    <w:rsid w:val="00EA0618"/>
    <w:rsid w:val="00EA345F"/>
    <w:rsid w:val="00EB2D41"/>
    <w:rsid w:val="00EB4CF8"/>
    <w:rsid w:val="00EB6F29"/>
    <w:rsid w:val="00EC1125"/>
    <w:rsid w:val="00EC759E"/>
    <w:rsid w:val="00ED18F4"/>
    <w:rsid w:val="00EE6CC8"/>
    <w:rsid w:val="00EF2CD4"/>
    <w:rsid w:val="00F07038"/>
    <w:rsid w:val="00F11145"/>
    <w:rsid w:val="00F31269"/>
    <w:rsid w:val="00F379AD"/>
    <w:rsid w:val="00F43232"/>
    <w:rsid w:val="00F53325"/>
    <w:rsid w:val="00F55049"/>
    <w:rsid w:val="00F643DC"/>
    <w:rsid w:val="00F9064F"/>
    <w:rsid w:val="00FA0F34"/>
    <w:rsid w:val="00FB2A0E"/>
    <w:rsid w:val="00FB3710"/>
    <w:rsid w:val="00FC0D2F"/>
    <w:rsid w:val="00FC411D"/>
    <w:rsid w:val="00FD0F48"/>
    <w:rsid w:val="00FD42D0"/>
    <w:rsid w:val="00FD4E0F"/>
    <w:rsid w:val="00FD6355"/>
    <w:rsid w:val="00FE4C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280E5"/>
  <w14:defaultImageDpi w14:val="300"/>
  <w15:chartTrackingRefBased/>
  <w15:docId w15:val="{948CC439-4B01-4304-88E6-BCF87AC5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D69"/>
    <w:pPr>
      <w:spacing w:line="360" w:lineRule="auto"/>
      <w:jc w:val="both"/>
    </w:pPr>
    <w:rPr>
      <w:sz w:val="22"/>
      <w:szCs w:val="22"/>
    </w:rPr>
  </w:style>
  <w:style w:type="paragraph" w:styleId="Heading1">
    <w:name w:val="heading 1"/>
    <w:aliases w:val="Heading 1 (chapter)"/>
    <w:basedOn w:val="Normal"/>
    <w:next w:val="Normal"/>
    <w:link w:val="Heading1Char"/>
    <w:uiPriority w:val="9"/>
    <w:qFormat/>
    <w:rsid w:val="00D53649"/>
    <w:pPr>
      <w:keepNext/>
      <w:numPr>
        <w:numId w:val="30"/>
      </w:numPr>
      <w:spacing w:before="240" w:after="240"/>
      <w:jc w:val="center"/>
      <w:outlineLvl w:val="0"/>
    </w:pPr>
    <w:rPr>
      <w:b/>
      <w:smallCaps/>
      <w:kern w:val="28"/>
      <w:sz w:val="36"/>
    </w:rPr>
  </w:style>
  <w:style w:type="paragraph" w:styleId="Heading2">
    <w:name w:val="heading 2"/>
    <w:basedOn w:val="Normal"/>
    <w:next w:val="Normal"/>
    <w:link w:val="Heading2Char"/>
    <w:qFormat/>
    <w:rsid w:val="00D53649"/>
    <w:pPr>
      <w:keepNext/>
      <w:numPr>
        <w:ilvl w:val="1"/>
        <w:numId w:val="30"/>
      </w:numPr>
      <w:spacing w:before="240" w:after="120"/>
      <w:outlineLvl w:val="1"/>
    </w:pPr>
    <w:rPr>
      <w:b/>
      <w:sz w:val="28"/>
    </w:rPr>
  </w:style>
  <w:style w:type="paragraph" w:styleId="Heading3">
    <w:name w:val="heading 3"/>
    <w:basedOn w:val="Normal"/>
    <w:next w:val="Normal"/>
    <w:link w:val="Heading3Char"/>
    <w:qFormat/>
    <w:rsid w:val="00D53649"/>
    <w:pPr>
      <w:keepNext/>
      <w:numPr>
        <w:ilvl w:val="2"/>
        <w:numId w:val="30"/>
      </w:numPr>
      <w:tabs>
        <w:tab w:val="clear" w:pos="9084"/>
        <w:tab w:val="num" w:pos="720"/>
      </w:tabs>
      <w:spacing w:before="240" w:after="60"/>
      <w:ind w:left="720"/>
      <w:outlineLvl w:val="2"/>
    </w:pPr>
    <w:rPr>
      <w:b/>
    </w:rPr>
  </w:style>
  <w:style w:type="paragraph" w:styleId="Heading4">
    <w:name w:val="heading 4"/>
    <w:basedOn w:val="Normal"/>
    <w:next w:val="Normal"/>
    <w:rsid w:val="00D53649"/>
    <w:pPr>
      <w:keepNext/>
      <w:numPr>
        <w:ilvl w:val="3"/>
        <w:numId w:val="30"/>
      </w:numPr>
      <w:spacing w:before="240" w:after="60"/>
      <w:outlineLvl w:val="3"/>
    </w:pPr>
    <w:rPr>
      <w:b/>
      <w:bCs/>
      <w:sz w:val="28"/>
      <w:szCs w:val="28"/>
    </w:rPr>
  </w:style>
  <w:style w:type="paragraph" w:styleId="Heading5">
    <w:name w:val="heading 5"/>
    <w:basedOn w:val="Normal"/>
    <w:next w:val="Normal"/>
    <w:rsid w:val="00D53649"/>
    <w:pPr>
      <w:numPr>
        <w:ilvl w:val="4"/>
        <w:numId w:val="30"/>
      </w:numPr>
      <w:spacing w:before="240" w:after="60"/>
      <w:outlineLvl w:val="4"/>
    </w:pPr>
    <w:rPr>
      <w:b/>
      <w:bCs/>
      <w:i/>
      <w:iCs/>
      <w:sz w:val="26"/>
      <w:szCs w:val="26"/>
    </w:rPr>
  </w:style>
  <w:style w:type="paragraph" w:styleId="Heading6">
    <w:name w:val="heading 6"/>
    <w:basedOn w:val="Normal"/>
    <w:next w:val="Normal"/>
    <w:rsid w:val="00D53649"/>
    <w:pPr>
      <w:numPr>
        <w:ilvl w:val="5"/>
        <w:numId w:val="30"/>
      </w:numPr>
      <w:spacing w:before="240" w:after="60"/>
      <w:outlineLvl w:val="5"/>
    </w:pPr>
    <w:rPr>
      <w:b/>
      <w:bCs/>
    </w:rPr>
  </w:style>
  <w:style w:type="paragraph" w:styleId="Heading7">
    <w:name w:val="heading 7"/>
    <w:basedOn w:val="Normal"/>
    <w:next w:val="Normal"/>
    <w:rsid w:val="00D53649"/>
    <w:pPr>
      <w:numPr>
        <w:ilvl w:val="6"/>
        <w:numId w:val="30"/>
      </w:numPr>
      <w:spacing w:before="240" w:after="60"/>
      <w:outlineLvl w:val="6"/>
    </w:pPr>
    <w:rPr>
      <w:sz w:val="24"/>
      <w:szCs w:val="24"/>
    </w:rPr>
  </w:style>
  <w:style w:type="paragraph" w:styleId="Heading8">
    <w:name w:val="heading 8"/>
    <w:basedOn w:val="Normal"/>
    <w:next w:val="Normal"/>
    <w:rsid w:val="00D53649"/>
    <w:pPr>
      <w:numPr>
        <w:ilvl w:val="7"/>
        <w:numId w:val="30"/>
      </w:numPr>
      <w:spacing w:before="240" w:after="60"/>
      <w:outlineLvl w:val="7"/>
    </w:pPr>
    <w:rPr>
      <w:i/>
      <w:iCs/>
      <w:sz w:val="24"/>
      <w:szCs w:val="24"/>
    </w:rPr>
  </w:style>
  <w:style w:type="paragraph" w:styleId="Heading9">
    <w:name w:val="heading 9"/>
    <w:basedOn w:val="Normal"/>
    <w:next w:val="Normal"/>
    <w:rsid w:val="00D53649"/>
    <w:pPr>
      <w:numPr>
        <w:ilvl w:val="8"/>
        <w:numId w:val="30"/>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forappendices">
    <w:name w:val="Heading1 for appendices"/>
    <w:basedOn w:val="Heading1"/>
    <w:next w:val="Normal"/>
    <w:qFormat/>
    <w:rsid w:val="007B2604"/>
    <w:pPr>
      <w:numPr>
        <w:numId w:val="2"/>
      </w:numPr>
    </w:pPr>
    <w:rPr>
      <w:smallCaps w:val="0"/>
      <w:szCs w:val="36"/>
    </w:rPr>
  </w:style>
  <w:style w:type="character" w:styleId="Strong">
    <w:name w:val="Strong"/>
    <w:qFormat/>
    <w:rsid w:val="00166B4E"/>
    <w:rPr>
      <w:b/>
      <w:bCs/>
    </w:rPr>
  </w:style>
  <w:style w:type="paragraph" w:styleId="TOC1">
    <w:name w:val="toc 1"/>
    <w:basedOn w:val="Normal"/>
    <w:next w:val="Normal"/>
    <w:autoRedefine/>
    <w:uiPriority w:val="39"/>
    <w:rsid w:val="008C4683"/>
  </w:style>
  <w:style w:type="paragraph" w:styleId="TOC2">
    <w:name w:val="toc 2"/>
    <w:basedOn w:val="Normal"/>
    <w:next w:val="Normal"/>
    <w:autoRedefine/>
    <w:uiPriority w:val="39"/>
    <w:rsid w:val="008C4683"/>
    <w:pPr>
      <w:ind w:left="220"/>
    </w:pPr>
  </w:style>
  <w:style w:type="paragraph" w:customStyle="1" w:styleId="Headingsprecontents">
    <w:name w:val="Headings (pre contents)"/>
    <w:basedOn w:val="Normal"/>
    <w:next w:val="Normal"/>
    <w:link w:val="HeadingsprecontentsChar"/>
    <w:qFormat/>
    <w:rsid w:val="00B92331"/>
    <w:pPr>
      <w:keepNext/>
      <w:spacing w:before="240" w:after="240"/>
      <w:jc w:val="center"/>
      <w:outlineLvl w:val="0"/>
    </w:pPr>
    <w:rPr>
      <w:b/>
      <w:bCs/>
      <w:smallCaps/>
      <w:kern w:val="28"/>
      <w:sz w:val="36"/>
      <w:szCs w:val="20"/>
    </w:rPr>
  </w:style>
  <w:style w:type="character" w:styleId="Emphasis">
    <w:name w:val="Emphasis"/>
    <w:qFormat/>
    <w:rsid w:val="00166B4E"/>
    <w:rPr>
      <w:i/>
      <w:iCs/>
    </w:rPr>
  </w:style>
  <w:style w:type="paragraph" w:styleId="TOCHeading">
    <w:name w:val="TOC Heading"/>
    <w:basedOn w:val="Heading1"/>
    <w:next w:val="Normal"/>
    <w:uiPriority w:val="39"/>
    <w:semiHidden/>
    <w:unhideWhenUsed/>
    <w:qFormat/>
    <w:rsid w:val="00B471B8"/>
    <w:pPr>
      <w:keepLines/>
      <w:numPr>
        <w:numId w:val="0"/>
      </w:numPr>
      <w:spacing w:before="480" w:after="0" w:line="276" w:lineRule="auto"/>
      <w:jc w:val="left"/>
      <w:outlineLvl w:val="9"/>
    </w:pPr>
    <w:rPr>
      <w:rFonts w:ascii="Cambria" w:hAnsi="Cambria"/>
      <w:bCs/>
      <w:smallCaps w:val="0"/>
      <w:color w:val="365F91"/>
      <w:kern w:val="0"/>
      <w:sz w:val="28"/>
      <w:szCs w:val="28"/>
      <w:lang w:val="en-US" w:eastAsia="en-US"/>
    </w:rPr>
  </w:style>
  <w:style w:type="character" w:customStyle="1" w:styleId="HeadingsprecontentsChar">
    <w:name w:val="Headings (pre contents) Char"/>
    <w:link w:val="Headingsprecontents"/>
    <w:rsid w:val="00B92331"/>
    <w:rPr>
      <w:b/>
      <w:bCs/>
      <w:smallCaps/>
      <w:kern w:val="28"/>
      <w:sz w:val="36"/>
    </w:rPr>
  </w:style>
  <w:style w:type="paragraph" w:styleId="TOC3">
    <w:name w:val="toc 3"/>
    <w:basedOn w:val="Normal"/>
    <w:next w:val="Normal"/>
    <w:autoRedefine/>
    <w:uiPriority w:val="39"/>
    <w:rsid w:val="00B471B8"/>
    <w:pPr>
      <w:ind w:left="440"/>
    </w:pPr>
  </w:style>
  <w:style w:type="character" w:styleId="Hyperlink">
    <w:name w:val="Hyperlink"/>
    <w:uiPriority w:val="99"/>
    <w:unhideWhenUsed/>
    <w:rsid w:val="00B471B8"/>
    <w:rPr>
      <w:color w:val="0000FF"/>
      <w:u w:val="single"/>
    </w:rPr>
  </w:style>
  <w:style w:type="paragraph" w:styleId="Header">
    <w:name w:val="header"/>
    <w:basedOn w:val="Normal"/>
    <w:link w:val="HeaderChar"/>
    <w:rsid w:val="0055469D"/>
    <w:pPr>
      <w:tabs>
        <w:tab w:val="center" w:pos="4513"/>
        <w:tab w:val="right" w:pos="9026"/>
      </w:tabs>
    </w:pPr>
  </w:style>
  <w:style w:type="character" w:customStyle="1" w:styleId="HeaderChar">
    <w:name w:val="Header Char"/>
    <w:link w:val="Header"/>
    <w:rsid w:val="0055469D"/>
    <w:rPr>
      <w:sz w:val="22"/>
      <w:szCs w:val="22"/>
    </w:rPr>
  </w:style>
  <w:style w:type="paragraph" w:styleId="Footer">
    <w:name w:val="footer"/>
    <w:basedOn w:val="Normal"/>
    <w:link w:val="FooterChar"/>
    <w:rsid w:val="0055469D"/>
    <w:pPr>
      <w:tabs>
        <w:tab w:val="center" w:pos="4513"/>
        <w:tab w:val="right" w:pos="9026"/>
      </w:tabs>
    </w:pPr>
  </w:style>
  <w:style w:type="character" w:customStyle="1" w:styleId="FooterChar">
    <w:name w:val="Footer Char"/>
    <w:link w:val="Footer"/>
    <w:rsid w:val="0055469D"/>
    <w:rPr>
      <w:sz w:val="22"/>
      <w:szCs w:val="22"/>
    </w:rPr>
  </w:style>
  <w:style w:type="paragraph" w:customStyle="1" w:styleId="ColorfulGrid-Accent11">
    <w:name w:val="Colorful Grid - Accent 11"/>
    <w:basedOn w:val="Normal"/>
    <w:next w:val="Normal"/>
    <w:link w:val="ColorfulGrid-Accent1Char"/>
    <w:uiPriority w:val="29"/>
    <w:rsid w:val="00657E13"/>
    <w:rPr>
      <w:i/>
      <w:iCs/>
      <w:color w:val="000000"/>
    </w:rPr>
  </w:style>
  <w:style w:type="character" w:customStyle="1" w:styleId="ColorfulGrid-Accent1Char">
    <w:name w:val="Colorful Grid - Accent 1 Char"/>
    <w:link w:val="ColorfulGrid-Accent11"/>
    <w:uiPriority w:val="29"/>
    <w:rsid w:val="00657E13"/>
    <w:rPr>
      <w:i/>
      <w:iCs/>
      <w:color w:val="000000"/>
      <w:sz w:val="22"/>
      <w:szCs w:val="22"/>
    </w:rPr>
  </w:style>
  <w:style w:type="paragraph" w:customStyle="1" w:styleId="Heading2forappendices">
    <w:name w:val="Heading2 for appendices"/>
    <w:basedOn w:val="Heading1forappendices"/>
    <w:next w:val="Normal"/>
    <w:qFormat/>
    <w:rsid w:val="00123038"/>
    <w:pPr>
      <w:numPr>
        <w:ilvl w:val="1"/>
      </w:numPr>
      <w:spacing w:after="120"/>
      <w:jc w:val="left"/>
    </w:pPr>
    <w:rPr>
      <w:bCs/>
      <w:sz w:val="28"/>
      <w:szCs w:val="20"/>
    </w:rPr>
  </w:style>
  <w:style w:type="character" w:customStyle="1" w:styleId="Heading1Char">
    <w:name w:val="Heading 1 Char"/>
    <w:aliases w:val="Heading 1 (chapter) Char"/>
    <w:link w:val="Heading1"/>
    <w:uiPriority w:val="9"/>
    <w:rsid w:val="0094234A"/>
    <w:rPr>
      <w:b/>
      <w:smallCaps/>
      <w:kern w:val="28"/>
      <w:sz w:val="36"/>
      <w:szCs w:val="22"/>
    </w:rPr>
  </w:style>
  <w:style w:type="character" w:customStyle="1" w:styleId="Heading2Char">
    <w:name w:val="Heading 2 Char"/>
    <w:link w:val="Heading2"/>
    <w:rsid w:val="0094234A"/>
    <w:rPr>
      <w:b/>
      <w:sz w:val="28"/>
      <w:szCs w:val="22"/>
    </w:rPr>
  </w:style>
  <w:style w:type="paragraph" w:styleId="Revision">
    <w:name w:val="Revision"/>
    <w:hidden/>
    <w:uiPriority w:val="99"/>
    <w:semiHidden/>
    <w:rsid w:val="0094234A"/>
    <w:rPr>
      <w:sz w:val="22"/>
      <w:szCs w:val="22"/>
    </w:rPr>
  </w:style>
  <w:style w:type="paragraph" w:styleId="BalloonText">
    <w:name w:val="Balloon Text"/>
    <w:basedOn w:val="Normal"/>
    <w:link w:val="BalloonTextChar"/>
    <w:rsid w:val="009423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94234A"/>
    <w:rPr>
      <w:rFonts w:ascii="Segoe UI" w:hAnsi="Segoe UI" w:cs="Segoe UI"/>
      <w:sz w:val="18"/>
      <w:szCs w:val="18"/>
    </w:rPr>
  </w:style>
  <w:style w:type="paragraph" w:customStyle="1" w:styleId="paragraph">
    <w:name w:val="paragraph"/>
    <w:basedOn w:val="Normal"/>
    <w:rsid w:val="007A7CF0"/>
    <w:pPr>
      <w:spacing w:before="100" w:beforeAutospacing="1" w:after="100" w:afterAutospacing="1" w:line="240" w:lineRule="auto"/>
      <w:jc w:val="left"/>
    </w:pPr>
    <w:rPr>
      <w:sz w:val="24"/>
      <w:szCs w:val="24"/>
    </w:rPr>
  </w:style>
  <w:style w:type="character" w:customStyle="1" w:styleId="normaltextrun">
    <w:name w:val="normaltextrun"/>
    <w:basedOn w:val="DefaultParagraphFont"/>
    <w:rsid w:val="007A7CF0"/>
  </w:style>
  <w:style w:type="character" w:customStyle="1" w:styleId="eop">
    <w:name w:val="eop"/>
    <w:basedOn w:val="DefaultParagraphFont"/>
    <w:rsid w:val="007A7CF0"/>
  </w:style>
  <w:style w:type="paragraph" w:styleId="ListParagraph">
    <w:name w:val="List Paragraph"/>
    <w:basedOn w:val="Normal"/>
    <w:uiPriority w:val="34"/>
    <w:rsid w:val="007A7CF0"/>
    <w:pPr>
      <w:ind w:left="720"/>
      <w:contextualSpacing/>
    </w:pPr>
  </w:style>
  <w:style w:type="character" w:styleId="UnresolvedMention">
    <w:name w:val="Unresolved Mention"/>
    <w:basedOn w:val="DefaultParagraphFont"/>
    <w:uiPriority w:val="99"/>
    <w:semiHidden/>
    <w:unhideWhenUsed/>
    <w:rsid w:val="003D6E27"/>
    <w:rPr>
      <w:color w:val="605E5C"/>
      <w:shd w:val="clear" w:color="auto" w:fill="E1DFDD"/>
    </w:rPr>
  </w:style>
  <w:style w:type="character" w:customStyle="1" w:styleId="Heading3Char">
    <w:name w:val="Heading 3 Char"/>
    <w:basedOn w:val="DefaultParagraphFont"/>
    <w:link w:val="Heading3"/>
    <w:rsid w:val="005F529D"/>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29520">
      <w:bodyDiv w:val="1"/>
      <w:marLeft w:val="0"/>
      <w:marRight w:val="0"/>
      <w:marTop w:val="0"/>
      <w:marBottom w:val="0"/>
      <w:divBdr>
        <w:top w:val="none" w:sz="0" w:space="0" w:color="auto"/>
        <w:left w:val="none" w:sz="0" w:space="0" w:color="auto"/>
        <w:bottom w:val="none" w:sz="0" w:space="0" w:color="auto"/>
        <w:right w:val="none" w:sz="0" w:space="0" w:color="auto"/>
      </w:divBdr>
      <w:divsChild>
        <w:div w:id="1978217052">
          <w:marLeft w:val="1123"/>
          <w:marRight w:val="0"/>
          <w:marTop w:val="40"/>
          <w:marBottom w:val="0"/>
          <w:divBdr>
            <w:top w:val="none" w:sz="0" w:space="0" w:color="auto"/>
            <w:left w:val="none" w:sz="0" w:space="0" w:color="auto"/>
            <w:bottom w:val="none" w:sz="0" w:space="0" w:color="auto"/>
            <w:right w:val="none" w:sz="0" w:space="0" w:color="auto"/>
          </w:divBdr>
        </w:div>
        <w:div w:id="160316264">
          <w:marLeft w:val="1123"/>
          <w:marRight w:val="0"/>
          <w:marTop w:val="40"/>
          <w:marBottom w:val="0"/>
          <w:divBdr>
            <w:top w:val="none" w:sz="0" w:space="0" w:color="auto"/>
            <w:left w:val="none" w:sz="0" w:space="0" w:color="auto"/>
            <w:bottom w:val="none" w:sz="0" w:space="0" w:color="auto"/>
            <w:right w:val="none" w:sz="0" w:space="0" w:color="auto"/>
          </w:divBdr>
        </w:div>
        <w:div w:id="707493563">
          <w:marLeft w:val="1123"/>
          <w:marRight w:val="0"/>
          <w:marTop w:val="40"/>
          <w:marBottom w:val="0"/>
          <w:divBdr>
            <w:top w:val="none" w:sz="0" w:space="0" w:color="auto"/>
            <w:left w:val="none" w:sz="0" w:space="0" w:color="auto"/>
            <w:bottom w:val="none" w:sz="0" w:space="0" w:color="auto"/>
            <w:right w:val="none" w:sz="0" w:space="0" w:color="auto"/>
          </w:divBdr>
        </w:div>
      </w:divsChild>
    </w:div>
    <w:div w:id="311717765">
      <w:bodyDiv w:val="1"/>
      <w:marLeft w:val="0"/>
      <w:marRight w:val="0"/>
      <w:marTop w:val="0"/>
      <w:marBottom w:val="0"/>
      <w:divBdr>
        <w:top w:val="none" w:sz="0" w:space="0" w:color="auto"/>
        <w:left w:val="none" w:sz="0" w:space="0" w:color="auto"/>
        <w:bottom w:val="none" w:sz="0" w:space="0" w:color="auto"/>
        <w:right w:val="none" w:sz="0" w:space="0" w:color="auto"/>
      </w:divBdr>
    </w:div>
    <w:div w:id="330837863">
      <w:bodyDiv w:val="1"/>
      <w:marLeft w:val="0"/>
      <w:marRight w:val="0"/>
      <w:marTop w:val="0"/>
      <w:marBottom w:val="0"/>
      <w:divBdr>
        <w:top w:val="none" w:sz="0" w:space="0" w:color="auto"/>
        <w:left w:val="none" w:sz="0" w:space="0" w:color="auto"/>
        <w:bottom w:val="none" w:sz="0" w:space="0" w:color="auto"/>
        <w:right w:val="none" w:sz="0" w:space="0" w:color="auto"/>
      </w:divBdr>
    </w:div>
    <w:div w:id="347877480">
      <w:bodyDiv w:val="1"/>
      <w:marLeft w:val="0"/>
      <w:marRight w:val="0"/>
      <w:marTop w:val="0"/>
      <w:marBottom w:val="0"/>
      <w:divBdr>
        <w:top w:val="none" w:sz="0" w:space="0" w:color="auto"/>
        <w:left w:val="none" w:sz="0" w:space="0" w:color="auto"/>
        <w:bottom w:val="none" w:sz="0" w:space="0" w:color="auto"/>
        <w:right w:val="none" w:sz="0" w:space="0" w:color="auto"/>
      </w:divBdr>
    </w:div>
    <w:div w:id="351108313">
      <w:bodyDiv w:val="1"/>
      <w:marLeft w:val="0"/>
      <w:marRight w:val="0"/>
      <w:marTop w:val="0"/>
      <w:marBottom w:val="0"/>
      <w:divBdr>
        <w:top w:val="none" w:sz="0" w:space="0" w:color="auto"/>
        <w:left w:val="none" w:sz="0" w:space="0" w:color="auto"/>
        <w:bottom w:val="none" w:sz="0" w:space="0" w:color="auto"/>
        <w:right w:val="none" w:sz="0" w:space="0" w:color="auto"/>
      </w:divBdr>
    </w:div>
    <w:div w:id="415324318">
      <w:bodyDiv w:val="1"/>
      <w:marLeft w:val="0"/>
      <w:marRight w:val="0"/>
      <w:marTop w:val="0"/>
      <w:marBottom w:val="0"/>
      <w:divBdr>
        <w:top w:val="none" w:sz="0" w:space="0" w:color="auto"/>
        <w:left w:val="none" w:sz="0" w:space="0" w:color="auto"/>
        <w:bottom w:val="none" w:sz="0" w:space="0" w:color="auto"/>
        <w:right w:val="none" w:sz="0" w:space="0" w:color="auto"/>
      </w:divBdr>
    </w:div>
    <w:div w:id="550725919">
      <w:bodyDiv w:val="1"/>
      <w:marLeft w:val="0"/>
      <w:marRight w:val="0"/>
      <w:marTop w:val="0"/>
      <w:marBottom w:val="0"/>
      <w:divBdr>
        <w:top w:val="none" w:sz="0" w:space="0" w:color="auto"/>
        <w:left w:val="none" w:sz="0" w:space="0" w:color="auto"/>
        <w:bottom w:val="none" w:sz="0" w:space="0" w:color="auto"/>
        <w:right w:val="none" w:sz="0" w:space="0" w:color="auto"/>
      </w:divBdr>
    </w:div>
    <w:div w:id="630945064">
      <w:bodyDiv w:val="1"/>
      <w:marLeft w:val="0"/>
      <w:marRight w:val="0"/>
      <w:marTop w:val="0"/>
      <w:marBottom w:val="0"/>
      <w:divBdr>
        <w:top w:val="none" w:sz="0" w:space="0" w:color="auto"/>
        <w:left w:val="none" w:sz="0" w:space="0" w:color="auto"/>
        <w:bottom w:val="none" w:sz="0" w:space="0" w:color="auto"/>
        <w:right w:val="none" w:sz="0" w:space="0" w:color="auto"/>
      </w:divBdr>
    </w:div>
    <w:div w:id="650669671">
      <w:bodyDiv w:val="1"/>
      <w:marLeft w:val="0"/>
      <w:marRight w:val="0"/>
      <w:marTop w:val="0"/>
      <w:marBottom w:val="0"/>
      <w:divBdr>
        <w:top w:val="none" w:sz="0" w:space="0" w:color="auto"/>
        <w:left w:val="none" w:sz="0" w:space="0" w:color="auto"/>
        <w:bottom w:val="none" w:sz="0" w:space="0" w:color="auto"/>
        <w:right w:val="none" w:sz="0" w:space="0" w:color="auto"/>
      </w:divBdr>
    </w:div>
    <w:div w:id="699162264">
      <w:bodyDiv w:val="1"/>
      <w:marLeft w:val="0"/>
      <w:marRight w:val="0"/>
      <w:marTop w:val="0"/>
      <w:marBottom w:val="0"/>
      <w:divBdr>
        <w:top w:val="none" w:sz="0" w:space="0" w:color="auto"/>
        <w:left w:val="none" w:sz="0" w:space="0" w:color="auto"/>
        <w:bottom w:val="none" w:sz="0" w:space="0" w:color="auto"/>
        <w:right w:val="none" w:sz="0" w:space="0" w:color="auto"/>
      </w:divBdr>
    </w:div>
    <w:div w:id="837382177">
      <w:bodyDiv w:val="1"/>
      <w:marLeft w:val="0"/>
      <w:marRight w:val="0"/>
      <w:marTop w:val="0"/>
      <w:marBottom w:val="0"/>
      <w:divBdr>
        <w:top w:val="none" w:sz="0" w:space="0" w:color="auto"/>
        <w:left w:val="none" w:sz="0" w:space="0" w:color="auto"/>
        <w:bottom w:val="none" w:sz="0" w:space="0" w:color="auto"/>
        <w:right w:val="none" w:sz="0" w:space="0" w:color="auto"/>
      </w:divBdr>
    </w:div>
    <w:div w:id="846749248">
      <w:bodyDiv w:val="1"/>
      <w:marLeft w:val="0"/>
      <w:marRight w:val="0"/>
      <w:marTop w:val="0"/>
      <w:marBottom w:val="0"/>
      <w:divBdr>
        <w:top w:val="none" w:sz="0" w:space="0" w:color="auto"/>
        <w:left w:val="none" w:sz="0" w:space="0" w:color="auto"/>
        <w:bottom w:val="none" w:sz="0" w:space="0" w:color="auto"/>
        <w:right w:val="none" w:sz="0" w:space="0" w:color="auto"/>
      </w:divBdr>
    </w:div>
    <w:div w:id="938564760">
      <w:bodyDiv w:val="1"/>
      <w:marLeft w:val="0"/>
      <w:marRight w:val="0"/>
      <w:marTop w:val="0"/>
      <w:marBottom w:val="0"/>
      <w:divBdr>
        <w:top w:val="none" w:sz="0" w:space="0" w:color="auto"/>
        <w:left w:val="none" w:sz="0" w:space="0" w:color="auto"/>
        <w:bottom w:val="none" w:sz="0" w:space="0" w:color="auto"/>
        <w:right w:val="none" w:sz="0" w:space="0" w:color="auto"/>
      </w:divBdr>
    </w:div>
    <w:div w:id="989749714">
      <w:bodyDiv w:val="1"/>
      <w:marLeft w:val="0"/>
      <w:marRight w:val="0"/>
      <w:marTop w:val="0"/>
      <w:marBottom w:val="0"/>
      <w:divBdr>
        <w:top w:val="none" w:sz="0" w:space="0" w:color="auto"/>
        <w:left w:val="none" w:sz="0" w:space="0" w:color="auto"/>
        <w:bottom w:val="none" w:sz="0" w:space="0" w:color="auto"/>
        <w:right w:val="none" w:sz="0" w:space="0" w:color="auto"/>
      </w:divBdr>
      <w:divsChild>
        <w:div w:id="1313681620">
          <w:marLeft w:val="0"/>
          <w:marRight w:val="0"/>
          <w:marTop w:val="0"/>
          <w:marBottom w:val="0"/>
          <w:divBdr>
            <w:top w:val="none" w:sz="0" w:space="0" w:color="auto"/>
            <w:left w:val="none" w:sz="0" w:space="0" w:color="auto"/>
            <w:bottom w:val="none" w:sz="0" w:space="0" w:color="auto"/>
            <w:right w:val="none" w:sz="0" w:space="0" w:color="auto"/>
          </w:divBdr>
          <w:divsChild>
            <w:div w:id="1149051148">
              <w:marLeft w:val="0"/>
              <w:marRight w:val="0"/>
              <w:marTop w:val="0"/>
              <w:marBottom w:val="0"/>
              <w:divBdr>
                <w:top w:val="none" w:sz="0" w:space="0" w:color="auto"/>
                <w:left w:val="none" w:sz="0" w:space="0" w:color="auto"/>
                <w:bottom w:val="none" w:sz="0" w:space="0" w:color="auto"/>
                <w:right w:val="none" w:sz="0" w:space="0" w:color="auto"/>
              </w:divBdr>
              <w:divsChild>
                <w:div w:id="1206679168">
                  <w:marLeft w:val="0"/>
                  <w:marRight w:val="0"/>
                  <w:marTop w:val="0"/>
                  <w:marBottom w:val="0"/>
                  <w:divBdr>
                    <w:top w:val="none" w:sz="0" w:space="0" w:color="auto"/>
                    <w:left w:val="none" w:sz="0" w:space="0" w:color="auto"/>
                    <w:bottom w:val="none" w:sz="0" w:space="0" w:color="auto"/>
                    <w:right w:val="none" w:sz="0" w:space="0" w:color="auto"/>
                  </w:divBdr>
                  <w:divsChild>
                    <w:div w:id="1956405563">
                      <w:marLeft w:val="0"/>
                      <w:marRight w:val="0"/>
                      <w:marTop w:val="0"/>
                      <w:marBottom w:val="0"/>
                      <w:divBdr>
                        <w:top w:val="none" w:sz="0" w:space="0" w:color="auto"/>
                        <w:left w:val="none" w:sz="0" w:space="0" w:color="auto"/>
                        <w:bottom w:val="none" w:sz="0" w:space="0" w:color="auto"/>
                        <w:right w:val="none" w:sz="0" w:space="0" w:color="auto"/>
                      </w:divBdr>
                      <w:divsChild>
                        <w:div w:id="1739592439">
                          <w:marLeft w:val="0"/>
                          <w:marRight w:val="0"/>
                          <w:marTop w:val="0"/>
                          <w:marBottom w:val="0"/>
                          <w:divBdr>
                            <w:top w:val="none" w:sz="0" w:space="0" w:color="auto"/>
                            <w:left w:val="none" w:sz="0" w:space="0" w:color="auto"/>
                            <w:bottom w:val="none" w:sz="0" w:space="0" w:color="auto"/>
                            <w:right w:val="none" w:sz="0" w:space="0" w:color="auto"/>
                          </w:divBdr>
                          <w:divsChild>
                            <w:div w:id="1154446657">
                              <w:marLeft w:val="0"/>
                              <w:marRight w:val="0"/>
                              <w:marTop w:val="0"/>
                              <w:marBottom w:val="0"/>
                              <w:divBdr>
                                <w:top w:val="none" w:sz="0" w:space="0" w:color="auto"/>
                                <w:left w:val="none" w:sz="0" w:space="0" w:color="auto"/>
                                <w:bottom w:val="none" w:sz="0" w:space="0" w:color="auto"/>
                                <w:right w:val="none" w:sz="0" w:space="0" w:color="auto"/>
                              </w:divBdr>
                              <w:divsChild>
                                <w:div w:id="2053073152">
                                  <w:marLeft w:val="0"/>
                                  <w:marRight w:val="0"/>
                                  <w:marTop w:val="0"/>
                                  <w:marBottom w:val="0"/>
                                  <w:divBdr>
                                    <w:top w:val="none" w:sz="0" w:space="0" w:color="auto"/>
                                    <w:left w:val="none" w:sz="0" w:space="0" w:color="auto"/>
                                    <w:bottom w:val="none" w:sz="0" w:space="0" w:color="auto"/>
                                    <w:right w:val="none" w:sz="0" w:space="0" w:color="auto"/>
                                  </w:divBdr>
                                  <w:divsChild>
                                    <w:div w:id="7651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1232">
                          <w:marLeft w:val="0"/>
                          <w:marRight w:val="0"/>
                          <w:marTop w:val="0"/>
                          <w:marBottom w:val="0"/>
                          <w:divBdr>
                            <w:top w:val="none" w:sz="0" w:space="0" w:color="auto"/>
                            <w:left w:val="none" w:sz="0" w:space="0" w:color="auto"/>
                            <w:bottom w:val="none" w:sz="0" w:space="0" w:color="auto"/>
                            <w:right w:val="none" w:sz="0" w:space="0" w:color="auto"/>
                          </w:divBdr>
                          <w:divsChild>
                            <w:div w:id="100028413">
                              <w:marLeft w:val="0"/>
                              <w:marRight w:val="0"/>
                              <w:marTop w:val="0"/>
                              <w:marBottom w:val="0"/>
                              <w:divBdr>
                                <w:top w:val="none" w:sz="0" w:space="0" w:color="auto"/>
                                <w:left w:val="none" w:sz="0" w:space="0" w:color="auto"/>
                                <w:bottom w:val="none" w:sz="0" w:space="0" w:color="auto"/>
                                <w:right w:val="none" w:sz="0" w:space="0" w:color="auto"/>
                              </w:divBdr>
                              <w:divsChild>
                                <w:div w:id="3729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684164">
      <w:bodyDiv w:val="1"/>
      <w:marLeft w:val="0"/>
      <w:marRight w:val="0"/>
      <w:marTop w:val="0"/>
      <w:marBottom w:val="0"/>
      <w:divBdr>
        <w:top w:val="none" w:sz="0" w:space="0" w:color="auto"/>
        <w:left w:val="none" w:sz="0" w:space="0" w:color="auto"/>
        <w:bottom w:val="none" w:sz="0" w:space="0" w:color="auto"/>
        <w:right w:val="none" w:sz="0" w:space="0" w:color="auto"/>
      </w:divBdr>
    </w:div>
    <w:div w:id="1176654596">
      <w:bodyDiv w:val="1"/>
      <w:marLeft w:val="0"/>
      <w:marRight w:val="0"/>
      <w:marTop w:val="0"/>
      <w:marBottom w:val="0"/>
      <w:divBdr>
        <w:top w:val="none" w:sz="0" w:space="0" w:color="auto"/>
        <w:left w:val="none" w:sz="0" w:space="0" w:color="auto"/>
        <w:bottom w:val="none" w:sz="0" w:space="0" w:color="auto"/>
        <w:right w:val="none" w:sz="0" w:space="0" w:color="auto"/>
      </w:divBdr>
    </w:div>
    <w:div w:id="1209027823">
      <w:bodyDiv w:val="1"/>
      <w:marLeft w:val="0"/>
      <w:marRight w:val="0"/>
      <w:marTop w:val="0"/>
      <w:marBottom w:val="0"/>
      <w:divBdr>
        <w:top w:val="none" w:sz="0" w:space="0" w:color="auto"/>
        <w:left w:val="none" w:sz="0" w:space="0" w:color="auto"/>
        <w:bottom w:val="none" w:sz="0" w:space="0" w:color="auto"/>
        <w:right w:val="none" w:sz="0" w:space="0" w:color="auto"/>
      </w:divBdr>
    </w:div>
    <w:div w:id="1262761795">
      <w:bodyDiv w:val="1"/>
      <w:marLeft w:val="0"/>
      <w:marRight w:val="0"/>
      <w:marTop w:val="0"/>
      <w:marBottom w:val="0"/>
      <w:divBdr>
        <w:top w:val="none" w:sz="0" w:space="0" w:color="auto"/>
        <w:left w:val="none" w:sz="0" w:space="0" w:color="auto"/>
        <w:bottom w:val="none" w:sz="0" w:space="0" w:color="auto"/>
        <w:right w:val="none" w:sz="0" w:space="0" w:color="auto"/>
      </w:divBdr>
    </w:div>
    <w:div w:id="1342586671">
      <w:bodyDiv w:val="1"/>
      <w:marLeft w:val="0"/>
      <w:marRight w:val="0"/>
      <w:marTop w:val="0"/>
      <w:marBottom w:val="0"/>
      <w:divBdr>
        <w:top w:val="none" w:sz="0" w:space="0" w:color="auto"/>
        <w:left w:val="none" w:sz="0" w:space="0" w:color="auto"/>
        <w:bottom w:val="none" w:sz="0" w:space="0" w:color="auto"/>
        <w:right w:val="none" w:sz="0" w:space="0" w:color="auto"/>
      </w:divBdr>
    </w:div>
    <w:div w:id="1356925203">
      <w:bodyDiv w:val="1"/>
      <w:marLeft w:val="0"/>
      <w:marRight w:val="0"/>
      <w:marTop w:val="0"/>
      <w:marBottom w:val="0"/>
      <w:divBdr>
        <w:top w:val="none" w:sz="0" w:space="0" w:color="auto"/>
        <w:left w:val="none" w:sz="0" w:space="0" w:color="auto"/>
        <w:bottom w:val="none" w:sz="0" w:space="0" w:color="auto"/>
        <w:right w:val="none" w:sz="0" w:space="0" w:color="auto"/>
      </w:divBdr>
    </w:div>
    <w:div w:id="1462504496">
      <w:bodyDiv w:val="1"/>
      <w:marLeft w:val="0"/>
      <w:marRight w:val="0"/>
      <w:marTop w:val="0"/>
      <w:marBottom w:val="0"/>
      <w:divBdr>
        <w:top w:val="none" w:sz="0" w:space="0" w:color="auto"/>
        <w:left w:val="none" w:sz="0" w:space="0" w:color="auto"/>
        <w:bottom w:val="none" w:sz="0" w:space="0" w:color="auto"/>
        <w:right w:val="none" w:sz="0" w:space="0" w:color="auto"/>
      </w:divBdr>
    </w:div>
    <w:div w:id="1579558252">
      <w:bodyDiv w:val="1"/>
      <w:marLeft w:val="0"/>
      <w:marRight w:val="0"/>
      <w:marTop w:val="0"/>
      <w:marBottom w:val="0"/>
      <w:divBdr>
        <w:top w:val="none" w:sz="0" w:space="0" w:color="auto"/>
        <w:left w:val="none" w:sz="0" w:space="0" w:color="auto"/>
        <w:bottom w:val="none" w:sz="0" w:space="0" w:color="auto"/>
        <w:right w:val="none" w:sz="0" w:space="0" w:color="auto"/>
      </w:divBdr>
    </w:div>
    <w:div w:id="1597054857">
      <w:bodyDiv w:val="1"/>
      <w:marLeft w:val="0"/>
      <w:marRight w:val="0"/>
      <w:marTop w:val="0"/>
      <w:marBottom w:val="0"/>
      <w:divBdr>
        <w:top w:val="none" w:sz="0" w:space="0" w:color="auto"/>
        <w:left w:val="none" w:sz="0" w:space="0" w:color="auto"/>
        <w:bottom w:val="none" w:sz="0" w:space="0" w:color="auto"/>
        <w:right w:val="none" w:sz="0" w:space="0" w:color="auto"/>
      </w:divBdr>
      <w:divsChild>
        <w:div w:id="1755010122">
          <w:marLeft w:val="1123"/>
          <w:marRight w:val="0"/>
          <w:marTop w:val="40"/>
          <w:marBottom w:val="0"/>
          <w:divBdr>
            <w:top w:val="none" w:sz="0" w:space="0" w:color="auto"/>
            <w:left w:val="none" w:sz="0" w:space="0" w:color="auto"/>
            <w:bottom w:val="none" w:sz="0" w:space="0" w:color="auto"/>
            <w:right w:val="none" w:sz="0" w:space="0" w:color="auto"/>
          </w:divBdr>
        </w:div>
        <w:div w:id="492524586">
          <w:marLeft w:val="1123"/>
          <w:marRight w:val="0"/>
          <w:marTop w:val="40"/>
          <w:marBottom w:val="0"/>
          <w:divBdr>
            <w:top w:val="none" w:sz="0" w:space="0" w:color="auto"/>
            <w:left w:val="none" w:sz="0" w:space="0" w:color="auto"/>
            <w:bottom w:val="none" w:sz="0" w:space="0" w:color="auto"/>
            <w:right w:val="none" w:sz="0" w:space="0" w:color="auto"/>
          </w:divBdr>
        </w:div>
      </w:divsChild>
    </w:div>
    <w:div w:id="1706174265">
      <w:bodyDiv w:val="1"/>
      <w:marLeft w:val="0"/>
      <w:marRight w:val="0"/>
      <w:marTop w:val="0"/>
      <w:marBottom w:val="0"/>
      <w:divBdr>
        <w:top w:val="none" w:sz="0" w:space="0" w:color="auto"/>
        <w:left w:val="none" w:sz="0" w:space="0" w:color="auto"/>
        <w:bottom w:val="none" w:sz="0" w:space="0" w:color="auto"/>
        <w:right w:val="none" w:sz="0" w:space="0" w:color="auto"/>
      </w:divBdr>
    </w:div>
    <w:div w:id="1709840351">
      <w:bodyDiv w:val="1"/>
      <w:marLeft w:val="0"/>
      <w:marRight w:val="0"/>
      <w:marTop w:val="0"/>
      <w:marBottom w:val="0"/>
      <w:divBdr>
        <w:top w:val="none" w:sz="0" w:space="0" w:color="auto"/>
        <w:left w:val="none" w:sz="0" w:space="0" w:color="auto"/>
        <w:bottom w:val="none" w:sz="0" w:space="0" w:color="auto"/>
        <w:right w:val="none" w:sz="0" w:space="0" w:color="auto"/>
      </w:divBdr>
    </w:div>
    <w:div w:id="1776825600">
      <w:bodyDiv w:val="1"/>
      <w:marLeft w:val="0"/>
      <w:marRight w:val="0"/>
      <w:marTop w:val="0"/>
      <w:marBottom w:val="0"/>
      <w:divBdr>
        <w:top w:val="none" w:sz="0" w:space="0" w:color="auto"/>
        <w:left w:val="none" w:sz="0" w:space="0" w:color="auto"/>
        <w:bottom w:val="none" w:sz="0" w:space="0" w:color="auto"/>
        <w:right w:val="none" w:sz="0" w:space="0" w:color="auto"/>
      </w:divBdr>
      <w:divsChild>
        <w:div w:id="208957627">
          <w:marLeft w:val="0"/>
          <w:marRight w:val="0"/>
          <w:marTop w:val="0"/>
          <w:marBottom w:val="0"/>
          <w:divBdr>
            <w:top w:val="none" w:sz="0" w:space="0" w:color="auto"/>
            <w:left w:val="none" w:sz="0" w:space="0" w:color="auto"/>
            <w:bottom w:val="none" w:sz="0" w:space="0" w:color="auto"/>
            <w:right w:val="none" w:sz="0" w:space="0" w:color="auto"/>
          </w:divBdr>
          <w:divsChild>
            <w:div w:id="1917399654">
              <w:marLeft w:val="0"/>
              <w:marRight w:val="0"/>
              <w:marTop w:val="0"/>
              <w:marBottom w:val="0"/>
              <w:divBdr>
                <w:top w:val="none" w:sz="0" w:space="0" w:color="auto"/>
                <w:left w:val="none" w:sz="0" w:space="0" w:color="auto"/>
                <w:bottom w:val="none" w:sz="0" w:space="0" w:color="auto"/>
                <w:right w:val="none" w:sz="0" w:space="0" w:color="auto"/>
              </w:divBdr>
              <w:divsChild>
                <w:div w:id="718164744">
                  <w:marLeft w:val="0"/>
                  <w:marRight w:val="0"/>
                  <w:marTop w:val="0"/>
                  <w:marBottom w:val="0"/>
                  <w:divBdr>
                    <w:top w:val="none" w:sz="0" w:space="0" w:color="auto"/>
                    <w:left w:val="none" w:sz="0" w:space="0" w:color="auto"/>
                    <w:bottom w:val="none" w:sz="0" w:space="0" w:color="auto"/>
                    <w:right w:val="none" w:sz="0" w:space="0" w:color="auto"/>
                  </w:divBdr>
                  <w:divsChild>
                    <w:div w:id="1293098274">
                      <w:marLeft w:val="0"/>
                      <w:marRight w:val="0"/>
                      <w:marTop w:val="0"/>
                      <w:marBottom w:val="0"/>
                      <w:divBdr>
                        <w:top w:val="none" w:sz="0" w:space="0" w:color="auto"/>
                        <w:left w:val="none" w:sz="0" w:space="0" w:color="auto"/>
                        <w:bottom w:val="none" w:sz="0" w:space="0" w:color="auto"/>
                        <w:right w:val="none" w:sz="0" w:space="0" w:color="auto"/>
                      </w:divBdr>
                      <w:divsChild>
                        <w:div w:id="29307223">
                          <w:marLeft w:val="0"/>
                          <w:marRight w:val="0"/>
                          <w:marTop w:val="0"/>
                          <w:marBottom w:val="0"/>
                          <w:divBdr>
                            <w:top w:val="none" w:sz="0" w:space="0" w:color="auto"/>
                            <w:left w:val="none" w:sz="0" w:space="0" w:color="auto"/>
                            <w:bottom w:val="none" w:sz="0" w:space="0" w:color="auto"/>
                            <w:right w:val="none" w:sz="0" w:space="0" w:color="auto"/>
                          </w:divBdr>
                          <w:divsChild>
                            <w:div w:id="1968467732">
                              <w:marLeft w:val="0"/>
                              <w:marRight w:val="0"/>
                              <w:marTop w:val="0"/>
                              <w:marBottom w:val="0"/>
                              <w:divBdr>
                                <w:top w:val="none" w:sz="0" w:space="0" w:color="auto"/>
                                <w:left w:val="none" w:sz="0" w:space="0" w:color="auto"/>
                                <w:bottom w:val="none" w:sz="0" w:space="0" w:color="auto"/>
                                <w:right w:val="none" w:sz="0" w:space="0" w:color="auto"/>
                              </w:divBdr>
                              <w:divsChild>
                                <w:div w:id="1746146295">
                                  <w:marLeft w:val="0"/>
                                  <w:marRight w:val="0"/>
                                  <w:marTop w:val="0"/>
                                  <w:marBottom w:val="0"/>
                                  <w:divBdr>
                                    <w:top w:val="none" w:sz="0" w:space="0" w:color="auto"/>
                                    <w:left w:val="none" w:sz="0" w:space="0" w:color="auto"/>
                                    <w:bottom w:val="none" w:sz="0" w:space="0" w:color="auto"/>
                                    <w:right w:val="none" w:sz="0" w:space="0" w:color="auto"/>
                                  </w:divBdr>
                                  <w:divsChild>
                                    <w:div w:id="19694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93659">
                          <w:marLeft w:val="0"/>
                          <w:marRight w:val="0"/>
                          <w:marTop w:val="0"/>
                          <w:marBottom w:val="0"/>
                          <w:divBdr>
                            <w:top w:val="none" w:sz="0" w:space="0" w:color="auto"/>
                            <w:left w:val="none" w:sz="0" w:space="0" w:color="auto"/>
                            <w:bottom w:val="none" w:sz="0" w:space="0" w:color="auto"/>
                            <w:right w:val="none" w:sz="0" w:space="0" w:color="auto"/>
                          </w:divBdr>
                          <w:divsChild>
                            <w:div w:id="195042486">
                              <w:marLeft w:val="0"/>
                              <w:marRight w:val="0"/>
                              <w:marTop w:val="0"/>
                              <w:marBottom w:val="0"/>
                              <w:divBdr>
                                <w:top w:val="none" w:sz="0" w:space="0" w:color="auto"/>
                                <w:left w:val="none" w:sz="0" w:space="0" w:color="auto"/>
                                <w:bottom w:val="none" w:sz="0" w:space="0" w:color="auto"/>
                                <w:right w:val="none" w:sz="0" w:space="0" w:color="auto"/>
                              </w:divBdr>
                              <w:divsChild>
                                <w:div w:id="19017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070723">
      <w:bodyDiv w:val="1"/>
      <w:marLeft w:val="0"/>
      <w:marRight w:val="0"/>
      <w:marTop w:val="0"/>
      <w:marBottom w:val="0"/>
      <w:divBdr>
        <w:top w:val="none" w:sz="0" w:space="0" w:color="auto"/>
        <w:left w:val="none" w:sz="0" w:space="0" w:color="auto"/>
        <w:bottom w:val="none" w:sz="0" w:space="0" w:color="auto"/>
        <w:right w:val="none" w:sz="0" w:space="0" w:color="auto"/>
      </w:divBdr>
    </w:div>
    <w:div w:id="1944873432">
      <w:bodyDiv w:val="1"/>
      <w:marLeft w:val="0"/>
      <w:marRight w:val="0"/>
      <w:marTop w:val="0"/>
      <w:marBottom w:val="0"/>
      <w:divBdr>
        <w:top w:val="none" w:sz="0" w:space="0" w:color="auto"/>
        <w:left w:val="none" w:sz="0" w:space="0" w:color="auto"/>
        <w:bottom w:val="none" w:sz="0" w:space="0" w:color="auto"/>
        <w:right w:val="none" w:sz="0" w:space="0" w:color="auto"/>
      </w:divBdr>
    </w:div>
    <w:div w:id="1963002137">
      <w:bodyDiv w:val="1"/>
      <w:marLeft w:val="0"/>
      <w:marRight w:val="0"/>
      <w:marTop w:val="0"/>
      <w:marBottom w:val="0"/>
      <w:divBdr>
        <w:top w:val="none" w:sz="0" w:space="0" w:color="auto"/>
        <w:left w:val="none" w:sz="0" w:space="0" w:color="auto"/>
        <w:bottom w:val="none" w:sz="0" w:space="0" w:color="auto"/>
        <w:right w:val="none" w:sz="0" w:space="0" w:color="auto"/>
      </w:divBdr>
    </w:div>
    <w:div w:id="1999994355">
      <w:bodyDiv w:val="1"/>
      <w:marLeft w:val="0"/>
      <w:marRight w:val="0"/>
      <w:marTop w:val="0"/>
      <w:marBottom w:val="0"/>
      <w:divBdr>
        <w:top w:val="none" w:sz="0" w:space="0" w:color="auto"/>
        <w:left w:val="none" w:sz="0" w:space="0" w:color="auto"/>
        <w:bottom w:val="none" w:sz="0" w:space="0" w:color="auto"/>
        <w:right w:val="none" w:sz="0" w:space="0" w:color="auto"/>
      </w:divBdr>
    </w:div>
    <w:div w:id="2004160636">
      <w:bodyDiv w:val="1"/>
      <w:marLeft w:val="0"/>
      <w:marRight w:val="0"/>
      <w:marTop w:val="0"/>
      <w:marBottom w:val="0"/>
      <w:divBdr>
        <w:top w:val="none" w:sz="0" w:space="0" w:color="auto"/>
        <w:left w:val="none" w:sz="0" w:space="0" w:color="auto"/>
        <w:bottom w:val="none" w:sz="0" w:space="0" w:color="auto"/>
        <w:right w:val="none" w:sz="0" w:space="0" w:color="auto"/>
      </w:divBdr>
      <w:divsChild>
        <w:div w:id="775953536">
          <w:marLeft w:val="1123"/>
          <w:marRight w:val="0"/>
          <w:marTop w:val="40"/>
          <w:marBottom w:val="0"/>
          <w:divBdr>
            <w:top w:val="none" w:sz="0" w:space="0" w:color="auto"/>
            <w:left w:val="none" w:sz="0" w:space="0" w:color="auto"/>
            <w:bottom w:val="none" w:sz="0" w:space="0" w:color="auto"/>
            <w:right w:val="none" w:sz="0" w:space="0" w:color="auto"/>
          </w:divBdr>
        </w:div>
      </w:divsChild>
    </w:div>
    <w:div w:id="204323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gepub.libguides.com/research-method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renlloyd%20Gent\Downloads\final_project_repor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Uni25</b:Tag>
    <b:SourceType>InternetSite</b:SourceType>
    <b:Guid>{7471B5C4-AB5A-4E60-893D-19A21F9762D0}</b:Guid>
    <b:Title>Academic writing style</b:Title>
    <b:Year>2025</b:Year>
    <b:Author>
      <b:Author>
        <b:NameList>
          <b:Person>
            <b:Last>Plymoth</b:Last>
            <b:First>Universit</b:First>
            <b:Middle>of</b:Middle>
          </b:Person>
        </b:NameList>
      </b:Author>
    </b:Author>
    <b:YearAccessed>2025</b:YearAccessed>
    <b:MonthAccessed>January</b:MonthAccessed>
    <b:URL>https://myport.port.ac.uk/study-skills/written-assignments/academic-writing-style</b:URL>
    <b:RefOrder>1</b:RefOrder>
  </b:Source>
</b:Sources>
</file>

<file path=customXml/itemProps1.xml><?xml version="1.0" encoding="utf-8"?>
<ds:datastoreItem xmlns:ds="http://schemas.openxmlformats.org/officeDocument/2006/customXml" ds:itemID="{378A7BF5-4788-4E9E-9D68-F6FB87B97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final_project_report_template</Template>
  <TotalTime>4</TotalTime>
  <Pages>29</Pages>
  <Words>7661</Words>
  <Characters>42588</Characters>
  <Application>Microsoft Office Word</Application>
  <DocSecurity>0</DocSecurity>
  <Lines>748</Lines>
  <Paragraphs>337</Paragraphs>
  <ScaleCrop>false</ScaleCrop>
  <HeadingPairs>
    <vt:vector size="2" baseType="variant">
      <vt:variant>
        <vt:lpstr>Title</vt:lpstr>
      </vt:variant>
      <vt:variant>
        <vt:i4>1</vt:i4>
      </vt:variant>
    </vt:vector>
  </HeadingPairs>
  <TitlesOfParts>
    <vt:vector size="1" baseType="lpstr">
      <vt:lpstr>CC FinalYearProject report template</vt:lpstr>
    </vt:vector>
  </TitlesOfParts>
  <Company>University Of Greenwich</Company>
  <LinksUpToDate>false</LinksUpToDate>
  <CharactersWithSpaces>50044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FinalYearProject report template</dc:title>
  <dc:subject/>
  <dc:creator>Yasmine</dc:creator>
  <cp:keywords/>
  <dc:description/>
  <cp:lastModifiedBy>Yasmine Arafa</cp:lastModifiedBy>
  <cp:revision>3</cp:revision>
  <cp:lastPrinted>1900-01-01T00:00:00Z</cp:lastPrinted>
  <dcterms:created xsi:type="dcterms:W3CDTF">2025-10-05T12:38:00Z</dcterms:created>
  <dcterms:modified xsi:type="dcterms:W3CDTF">2025-10-05T12:40:00Z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00ccf9c7fd875231f015787ddedf59fc4db424cc6199aec279f39002ac8075f0</vt:lpwstr>
  </property>
</Properties>
</file>